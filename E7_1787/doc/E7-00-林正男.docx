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DE273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550A6B9" wp14:editId="0218B0F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2308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848EE10" wp14:editId="70E18D7D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A7CB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BBB184B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039FF7B3" w14:textId="77777777" w:rsidR="00AC1E74" w:rsidRDefault="00AC1E74" w:rsidP="00020260">
      <w:pPr>
        <w:spacing w:line="720" w:lineRule="auto"/>
      </w:pPr>
    </w:p>
    <w:p w14:paraId="2AEE4AA5" w14:textId="42F8A3E1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86693219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144021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144021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86693219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2B273C3" w14:textId="022E1670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64296399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6F7A17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76429639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30FAED1" w14:textId="5828D436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21531068" w:edGrp="everyone"/>
      <w:r w:rsidR="00C72581">
        <w:rPr>
          <w:rFonts w:ascii="Times New Roman" w:hAnsi="Times New Roman" w:hint="eastAsia"/>
          <w:b/>
          <w:sz w:val="28"/>
          <w:szCs w:val="28"/>
          <w:u w:val="single"/>
        </w:rPr>
        <w:t>林正男</w:t>
      </w:r>
      <w:permEnd w:id="42153106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BB283DB" w14:textId="02934434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49015041" w:edGrp="everyone"/>
      <w:r w:rsidR="008845E5">
        <w:rPr>
          <w:rFonts w:ascii="Times New Roman" w:hAnsi="Times New Roman" w:hint="eastAsia"/>
          <w:b/>
          <w:sz w:val="28"/>
          <w:szCs w:val="28"/>
          <w:u w:val="single"/>
        </w:rPr>
        <w:t>20420172201787</w:t>
      </w:r>
      <w:permEnd w:id="74901504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A795308" w14:textId="52CE64C7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474720967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47472096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034638035" w:edGrp="everyone"/>
      <w:r w:rsidR="008845E5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103463803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732280280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6</w:t>
      </w:r>
      <w:permEnd w:id="173228028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B733817" w14:textId="29DB7705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322389393" w:edGrp="everyone"/>
      <w:r w:rsidR="007463A1">
        <w:rPr>
          <w:b/>
          <w:sz w:val="28"/>
          <w:szCs w:val="28"/>
        </w:rPr>
        <w:t>20</w:t>
      </w:r>
      <w:permEnd w:id="322389393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036866863" w:edGrp="everyone"/>
      <w:r>
        <w:rPr>
          <w:rFonts w:hint="eastAsia"/>
          <w:b/>
          <w:sz w:val="28"/>
          <w:szCs w:val="28"/>
        </w:rPr>
        <w:t xml:space="preserve"> </w:t>
      </w:r>
      <w:r w:rsidR="008845E5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103686686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267476527" w:edGrp="everyone"/>
      <w:r>
        <w:rPr>
          <w:rFonts w:hint="eastAsia"/>
          <w:b/>
          <w:sz w:val="28"/>
          <w:szCs w:val="28"/>
        </w:rPr>
        <w:t xml:space="preserve"> </w:t>
      </w:r>
      <w:r w:rsidR="008845E5"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 xml:space="preserve"> </w:t>
      </w:r>
      <w:permEnd w:id="1267476527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6E3BB08E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2F12E80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0AD3E6AB" w14:textId="5FC8F862" w:rsidR="009A5F5D" w:rsidRPr="00D328C3" w:rsidRDefault="009A5F5D" w:rsidP="00D328C3">
      <w:pPr>
        <w:pStyle w:val="a0"/>
        <w:spacing w:before="120" w:after="120"/>
        <w:ind w:firstLine="480"/>
      </w:pPr>
      <w:permStart w:id="1901819174" w:edGrp="everyone"/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或者</w:t>
      </w:r>
      <w:r>
        <w:rPr>
          <w:rFonts w:hint="eastAsia"/>
        </w:rPr>
        <w:t>Linux</w:t>
      </w:r>
      <w:r>
        <w:rPr>
          <w:rFonts w:hint="eastAsia"/>
        </w:rPr>
        <w:t>操作系统下配置应用层协议的服务</w:t>
      </w:r>
    </w:p>
    <w:permEnd w:id="1901819174"/>
    <w:p w14:paraId="630711E8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54AFC70D" w14:textId="647C8774" w:rsidR="00914C12" w:rsidRDefault="00914C12" w:rsidP="00491B9C">
      <w:pPr>
        <w:pStyle w:val="a0"/>
        <w:spacing w:before="120" w:after="120"/>
        <w:ind w:firstLine="480"/>
      </w:pPr>
      <w:permStart w:id="1870883379" w:edGrp="everyone"/>
      <w:r>
        <w:rPr>
          <w:rFonts w:hint="eastAsia"/>
        </w:rPr>
        <w:t>Windows</w:t>
      </w:r>
      <w:r w:rsidR="00743784">
        <w:t xml:space="preserve"> </w:t>
      </w:r>
      <w:r w:rsidR="00743784">
        <w:rPr>
          <w:rFonts w:hint="eastAsia"/>
        </w:rPr>
        <w:t>Server2019</w:t>
      </w:r>
      <w:r>
        <w:rPr>
          <w:rFonts w:hint="eastAsia"/>
        </w:rPr>
        <w:t>，</w:t>
      </w:r>
      <w:r w:rsidR="00572C54">
        <w:rPr>
          <w:rFonts w:hint="eastAsia"/>
        </w:rPr>
        <w:t>Centos</w:t>
      </w:r>
      <w:r w:rsidR="00572C54">
        <w:rPr>
          <w:rFonts w:hint="eastAsia"/>
        </w:rPr>
        <w:t>，</w:t>
      </w:r>
      <w:r w:rsidR="00743784">
        <w:rPr>
          <w:rFonts w:hint="eastAsia"/>
        </w:rPr>
        <w:t>VMware</w:t>
      </w:r>
    </w:p>
    <w:permEnd w:id="1870883379"/>
    <w:p w14:paraId="33CE773A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28B7E48D" w14:textId="7BCFB89D" w:rsidR="001C6799" w:rsidRPr="001C6799" w:rsidRDefault="001C6799" w:rsidP="009F56CA">
      <w:pPr>
        <w:pStyle w:val="a0"/>
        <w:spacing w:before="120" w:after="120"/>
        <w:ind w:firstLine="482"/>
        <w:rPr>
          <w:b/>
          <w:bCs/>
        </w:rPr>
      </w:pPr>
      <w:permStart w:id="1306600798" w:edGrp="everyone"/>
      <w:r w:rsidRPr="001C6799">
        <w:rPr>
          <w:rFonts w:hint="eastAsia"/>
          <w:b/>
          <w:bCs/>
        </w:rPr>
        <w:t>Windows</w:t>
      </w:r>
      <w:r w:rsidRPr="001C6799">
        <w:rPr>
          <w:b/>
          <w:bCs/>
        </w:rPr>
        <w:t xml:space="preserve"> </w:t>
      </w:r>
      <w:r w:rsidRPr="001C6799">
        <w:rPr>
          <w:rFonts w:hint="eastAsia"/>
          <w:b/>
          <w:bCs/>
        </w:rPr>
        <w:t>Server2019</w:t>
      </w:r>
    </w:p>
    <w:p w14:paraId="57B5FDA0" w14:textId="77777777" w:rsidR="001C6799" w:rsidRDefault="001C6799" w:rsidP="009F56CA">
      <w:pPr>
        <w:pStyle w:val="a0"/>
        <w:spacing w:before="120" w:after="120"/>
        <w:ind w:firstLine="480"/>
      </w:pPr>
    </w:p>
    <w:p w14:paraId="66885CA9" w14:textId="31C7C3F9" w:rsidR="00801F00" w:rsidRDefault="00C13671" w:rsidP="009F56CA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>1) DNS</w:t>
      </w:r>
      <w:r>
        <w:rPr>
          <w:rFonts w:hint="eastAsia"/>
        </w:rPr>
        <w:t>服务器</w:t>
      </w:r>
    </w:p>
    <w:p w14:paraId="26711EAE" w14:textId="7241F7C0" w:rsidR="00957AE9" w:rsidRDefault="00957AE9" w:rsidP="00892695">
      <w:pPr>
        <w:pStyle w:val="a0"/>
        <w:spacing w:before="120" w:after="120"/>
        <w:ind w:firstLine="480"/>
      </w:pPr>
      <w:r>
        <w:rPr>
          <w:rFonts w:hint="eastAsia"/>
        </w:rPr>
        <w:t>安装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29E29414" w14:textId="5CE3AA2C" w:rsidR="0068788D" w:rsidRDefault="0068788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B278009" wp14:editId="08734EC9">
            <wp:extent cx="5486400" cy="4653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4642" w14:textId="032D2E07" w:rsidR="00CF614C" w:rsidRDefault="00CF614C" w:rsidP="00892695">
      <w:pPr>
        <w:pStyle w:val="a0"/>
        <w:spacing w:before="120" w:after="120"/>
        <w:ind w:firstLine="480"/>
      </w:pPr>
    </w:p>
    <w:p w14:paraId="62A1F342" w14:textId="6DC87C06" w:rsidR="00AA3BA2" w:rsidRDefault="00AA3BA2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6DC960F" wp14:editId="0EC5D863">
            <wp:extent cx="5486400" cy="4555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D7A2" w14:textId="35F1F1DE" w:rsidR="00013423" w:rsidRDefault="006E7600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4174FD3" wp14:editId="2029543F">
            <wp:extent cx="5486400" cy="45669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A5CC" w14:textId="1B5D35EA" w:rsidR="00836E8C" w:rsidRDefault="00836E8C" w:rsidP="00892695">
      <w:pPr>
        <w:pStyle w:val="a0"/>
        <w:spacing w:before="120" w:after="120"/>
        <w:ind w:firstLine="480"/>
      </w:pPr>
    </w:p>
    <w:p w14:paraId="61EA0B54" w14:textId="6AC16DA1" w:rsidR="00836E8C" w:rsidRDefault="00836E8C" w:rsidP="00892695">
      <w:pPr>
        <w:pStyle w:val="a0"/>
        <w:spacing w:before="120" w:after="120"/>
        <w:ind w:firstLine="480"/>
      </w:pPr>
    </w:p>
    <w:p w14:paraId="1997AAB5" w14:textId="6A7CA6D6" w:rsidR="00836E8C" w:rsidRDefault="00836E8C" w:rsidP="00892695">
      <w:pPr>
        <w:pStyle w:val="a0"/>
        <w:spacing w:before="120" w:after="120"/>
        <w:ind w:firstLine="480"/>
      </w:pPr>
    </w:p>
    <w:p w14:paraId="4B194BB7" w14:textId="247A7B82" w:rsidR="00836E8C" w:rsidRDefault="00836E8C" w:rsidP="00892695">
      <w:pPr>
        <w:pStyle w:val="a0"/>
        <w:spacing w:before="120" w:after="120"/>
        <w:ind w:firstLine="480"/>
      </w:pPr>
    </w:p>
    <w:p w14:paraId="09E0DD68" w14:textId="129A9495" w:rsidR="00836E8C" w:rsidRDefault="00836E8C" w:rsidP="00892695">
      <w:pPr>
        <w:pStyle w:val="a0"/>
        <w:spacing w:before="120" w:after="120"/>
        <w:ind w:firstLine="480"/>
      </w:pPr>
    </w:p>
    <w:p w14:paraId="4F42DBA4" w14:textId="52F0EF4E" w:rsidR="00836E8C" w:rsidRDefault="00836E8C" w:rsidP="00892695">
      <w:pPr>
        <w:pStyle w:val="a0"/>
        <w:spacing w:before="120" w:after="120"/>
        <w:ind w:firstLine="480"/>
      </w:pPr>
    </w:p>
    <w:p w14:paraId="00195D2E" w14:textId="68185904" w:rsidR="00836E8C" w:rsidRDefault="00836E8C" w:rsidP="00892695">
      <w:pPr>
        <w:pStyle w:val="a0"/>
        <w:spacing w:before="120" w:after="120"/>
        <w:ind w:firstLine="480"/>
      </w:pPr>
    </w:p>
    <w:p w14:paraId="091BEE36" w14:textId="0F8E431F" w:rsidR="00836E8C" w:rsidRDefault="00836E8C" w:rsidP="00892695">
      <w:pPr>
        <w:pStyle w:val="a0"/>
        <w:spacing w:before="120" w:after="120"/>
        <w:ind w:firstLine="480"/>
      </w:pPr>
    </w:p>
    <w:p w14:paraId="5FB1A3E6" w14:textId="3CE98BC4" w:rsidR="00836E8C" w:rsidRDefault="00836E8C" w:rsidP="00892695">
      <w:pPr>
        <w:pStyle w:val="a0"/>
        <w:spacing w:before="120" w:after="120"/>
        <w:ind w:firstLine="480"/>
      </w:pPr>
    </w:p>
    <w:p w14:paraId="66A3B68B" w14:textId="319ED241" w:rsidR="00836E8C" w:rsidRDefault="00836E8C" w:rsidP="00892695">
      <w:pPr>
        <w:pStyle w:val="a0"/>
        <w:spacing w:before="120" w:after="120"/>
        <w:ind w:firstLine="480"/>
      </w:pPr>
    </w:p>
    <w:p w14:paraId="07DBD764" w14:textId="212B598F" w:rsidR="00836E8C" w:rsidRDefault="00836E8C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正向区域</w:t>
      </w:r>
    </w:p>
    <w:p w14:paraId="2509B1EA" w14:textId="4E9F379C" w:rsidR="00D1199D" w:rsidRDefault="00EA345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4952AA0" wp14:editId="7CC70B49">
            <wp:extent cx="5486400" cy="4636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380F" w14:textId="4A5219FD" w:rsidR="00C62399" w:rsidRDefault="00C62399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D458EE4" wp14:editId="3599A376">
            <wp:extent cx="5486400" cy="45123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EB1B" w14:textId="2647D8CD" w:rsidR="00EC590B" w:rsidRDefault="00EC590B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626BAC6" wp14:editId="78448B98">
            <wp:extent cx="5486400" cy="4596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84A1" w14:textId="77777777" w:rsidR="00430F58" w:rsidRDefault="006466F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6DF9B71" wp14:editId="1B5AFFC4">
            <wp:extent cx="2331922" cy="13031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914" w14:textId="16BB0516" w:rsidR="006466F2" w:rsidRDefault="00430F58" w:rsidP="00430F58">
      <w:pPr>
        <w:pStyle w:val="a0"/>
        <w:spacing w:before="120" w:after="120"/>
        <w:ind w:firstLine="480"/>
        <w:jc w:val="left"/>
      </w:pPr>
      <w:r>
        <w:rPr>
          <w:rFonts w:hint="eastAsia"/>
        </w:rPr>
        <w:lastRenderedPageBreak/>
        <w:t>反向区域</w:t>
      </w:r>
      <w:r>
        <w:rPr>
          <w:noProof/>
        </w:rPr>
        <w:drawing>
          <wp:inline distT="0" distB="0" distL="0" distR="0" wp14:anchorId="158FEDC0" wp14:editId="6482B7CD">
            <wp:extent cx="5486400" cy="38411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D2CB" w14:textId="22B10D5D" w:rsidR="00750F71" w:rsidRDefault="00922BE4" w:rsidP="00430F58">
      <w:pPr>
        <w:pStyle w:val="a0"/>
        <w:spacing w:before="120" w:after="120"/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7D5A7B81" wp14:editId="2ADC3283">
            <wp:extent cx="5486400" cy="42233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DB7" w14:textId="6D79B700" w:rsidR="00EA3459" w:rsidRDefault="00EA3459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716E75CE" w14:textId="24FAD343" w:rsidR="00877215" w:rsidRDefault="00EB6AD2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8D09906" wp14:editId="258B576B">
            <wp:extent cx="3490262" cy="443522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8689" w14:textId="66186229" w:rsidR="00EB6AD2" w:rsidRDefault="00EB6AD2" w:rsidP="00892695">
      <w:pPr>
        <w:pStyle w:val="a0"/>
        <w:spacing w:before="120" w:after="120"/>
        <w:ind w:firstLine="480"/>
      </w:pPr>
      <w:r>
        <w:rPr>
          <w:rFonts w:hint="eastAsia"/>
        </w:rPr>
        <w:t>配置首选</w:t>
      </w:r>
      <w:r>
        <w:rPr>
          <w:rFonts w:hint="eastAsia"/>
        </w:rPr>
        <w:t>DNS</w:t>
      </w:r>
      <w:r>
        <w:rPr>
          <w:rFonts w:hint="eastAsia"/>
        </w:rPr>
        <w:t>服务器</w:t>
      </w:r>
      <w:r w:rsidR="00406C65">
        <w:rPr>
          <w:rFonts w:hint="eastAsia"/>
        </w:rPr>
        <w:t>，注意有时</w:t>
      </w:r>
      <w:r w:rsidR="00406C65">
        <w:rPr>
          <w:rFonts w:hint="eastAsia"/>
        </w:rPr>
        <w:t>IP</w:t>
      </w:r>
      <w:r w:rsidR="005277F0">
        <w:rPr>
          <w:rFonts w:hint="eastAsia"/>
        </w:rPr>
        <w:t>v</w:t>
      </w:r>
      <w:r w:rsidR="00406C65">
        <w:rPr>
          <w:rFonts w:hint="eastAsia"/>
        </w:rPr>
        <w:t>6</w:t>
      </w:r>
      <w:r w:rsidR="00406C65">
        <w:rPr>
          <w:rFonts w:hint="eastAsia"/>
        </w:rPr>
        <w:t>会使结果出错，需重新配置</w:t>
      </w:r>
      <w:r w:rsidR="00406C65">
        <w:rPr>
          <w:rFonts w:hint="eastAsia"/>
        </w:rPr>
        <w:t>IPv6</w:t>
      </w:r>
    </w:p>
    <w:p w14:paraId="31424F04" w14:textId="77777777" w:rsidR="00AF4E82" w:rsidRDefault="00AF4E82" w:rsidP="00892695">
      <w:pPr>
        <w:pStyle w:val="a0"/>
        <w:spacing w:before="120" w:after="120"/>
        <w:ind w:firstLine="480"/>
      </w:pPr>
    </w:p>
    <w:p w14:paraId="0093B3FA" w14:textId="492A8130" w:rsidR="00813D89" w:rsidRDefault="00813D89" w:rsidP="00892695">
      <w:pPr>
        <w:pStyle w:val="a0"/>
        <w:spacing w:before="120" w:after="120"/>
        <w:ind w:firstLine="480"/>
      </w:pPr>
    </w:p>
    <w:p w14:paraId="2AC2C1A4" w14:textId="15A72B08" w:rsidR="00F23107" w:rsidRDefault="00F23107" w:rsidP="00892695">
      <w:pPr>
        <w:pStyle w:val="a0"/>
        <w:spacing w:before="120" w:after="120"/>
        <w:ind w:firstLine="480"/>
      </w:pPr>
    </w:p>
    <w:p w14:paraId="32ABA2CB" w14:textId="7EAAD983" w:rsidR="00370BAD" w:rsidRDefault="00370BA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AD2D6B9" wp14:editId="52150FC9">
            <wp:extent cx="5486400" cy="28543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76F0" w14:textId="2EFBFCB2" w:rsidR="00CE40A4" w:rsidRDefault="00CE40A4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41A16B4" wp14:editId="47E5A94B">
            <wp:extent cx="4701947" cy="2568163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B0F" w14:textId="58EC671C" w:rsidR="000577EC" w:rsidRDefault="0036005D" w:rsidP="00892695">
      <w:pPr>
        <w:pStyle w:val="a0"/>
        <w:spacing w:before="120" w:after="120"/>
        <w:ind w:firstLine="480"/>
      </w:pPr>
      <w:r>
        <w:rPr>
          <w:rFonts w:hint="eastAsia"/>
        </w:rPr>
        <w:t>输入域名，</w:t>
      </w:r>
      <w:r>
        <w:rPr>
          <w:rFonts w:hint="eastAsia"/>
        </w:rPr>
        <w:t>IP</w:t>
      </w:r>
      <w:r>
        <w:rPr>
          <w:rFonts w:hint="eastAsia"/>
        </w:rPr>
        <w:t>地址，</w:t>
      </w:r>
      <w:r w:rsidR="000577EC">
        <w:rPr>
          <w:rFonts w:hint="eastAsia"/>
        </w:rPr>
        <w:t>测试</w:t>
      </w:r>
      <w:r>
        <w:rPr>
          <w:rFonts w:hint="eastAsia"/>
        </w:rPr>
        <w:t>成功</w:t>
      </w:r>
      <w:r w:rsidR="006F5758">
        <w:rPr>
          <w:rFonts w:hint="eastAsia"/>
        </w:rPr>
        <w:t>，完成配置</w:t>
      </w:r>
      <w:r w:rsidR="00FA46A4">
        <w:rPr>
          <w:rFonts w:hint="eastAsia"/>
        </w:rPr>
        <w:t>，在物理机可用</w:t>
      </w:r>
      <w:r w:rsidR="00FA46A4">
        <w:rPr>
          <w:rFonts w:hint="eastAsia"/>
        </w:rPr>
        <w:t>nslookup</w:t>
      </w:r>
      <w:r w:rsidR="00FA46A4">
        <w:rPr>
          <w:rFonts w:hint="eastAsia"/>
        </w:rPr>
        <w:t>测试</w:t>
      </w:r>
    </w:p>
    <w:p w14:paraId="2323D962" w14:textId="522D12CC" w:rsidR="00FE1D36" w:rsidRDefault="00FE1D36" w:rsidP="00892695">
      <w:pPr>
        <w:pStyle w:val="a0"/>
        <w:spacing w:before="120" w:after="120"/>
        <w:ind w:firstLine="480"/>
      </w:pPr>
    </w:p>
    <w:p w14:paraId="2636FA25" w14:textId="262735B5" w:rsidR="00523B5E" w:rsidRDefault="00523B5E" w:rsidP="00892695">
      <w:pPr>
        <w:pStyle w:val="a0"/>
        <w:spacing w:before="120" w:after="120"/>
        <w:ind w:firstLine="480"/>
      </w:pPr>
    </w:p>
    <w:p w14:paraId="4944398B" w14:textId="59606CB3" w:rsidR="00523B5E" w:rsidRDefault="00523B5E" w:rsidP="00892695">
      <w:pPr>
        <w:pStyle w:val="a0"/>
        <w:spacing w:before="120" w:after="120"/>
        <w:ind w:firstLine="480"/>
      </w:pPr>
    </w:p>
    <w:p w14:paraId="6336FBBF" w14:textId="4F64BDBB" w:rsidR="00523B5E" w:rsidRDefault="00523B5E" w:rsidP="00892695">
      <w:pPr>
        <w:pStyle w:val="a0"/>
        <w:spacing w:before="120" w:after="120"/>
        <w:ind w:firstLine="480"/>
      </w:pPr>
    </w:p>
    <w:p w14:paraId="66CF85A0" w14:textId="42462B09" w:rsidR="00523B5E" w:rsidRDefault="00523B5E" w:rsidP="00892695">
      <w:pPr>
        <w:pStyle w:val="a0"/>
        <w:spacing w:before="120" w:after="120"/>
        <w:ind w:firstLine="480"/>
      </w:pPr>
    </w:p>
    <w:p w14:paraId="18EDBEEE" w14:textId="77777777" w:rsidR="00523B5E" w:rsidRDefault="00523B5E" w:rsidP="00892695">
      <w:pPr>
        <w:pStyle w:val="a0"/>
        <w:spacing w:before="120" w:after="120"/>
        <w:ind w:firstLine="480"/>
      </w:pPr>
    </w:p>
    <w:p w14:paraId="1B0BA055" w14:textId="2D86E628" w:rsidR="00F35C92" w:rsidRDefault="00F35C92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(</w:t>
      </w:r>
      <w:r>
        <w:t>2) Web</w:t>
      </w:r>
      <w:r>
        <w:rPr>
          <w:rFonts w:hint="eastAsia"/>
        </w:rPr>
        <w:t>服务器</w:t>
      </w:r>
      <w:r w:rsidR="004D6D2F">
        <w:rPr>
          <w:rFonts w:hint="eastAsia"/>
        </w:rPr>
        <w:t>(</w:t>
      </w:r>
      <w:r w:rsidR="004D6D2F">
        <w:t>HTTP)</w:t>
      </w:r>
    </w:p>
    <w:p w14:paraId="2B384B3F" w14:textId="6001FB23" w:rsidR="006A612C" w:rsidRDefault="00BD740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4D89131" wp14:editId="5C2DB191">
            <wp:extent cx="5486400" cy="391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A65" w14:textId="63077859" w:rsidR="00BD7400" w:rsidRDefault="00BD7400" w:rsidP="00892695">
      <w:pPr>
        <w:pStyle w:val="a0"/>
        <w:spacing w:before="120" w:after="120"/>
        <w:ind w:firstLine="480"/>
      </w:pP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30A0D330" w14:textId="19F1A86C" w:rsidR="00DE5DE2" w:rsidRDefault="00E076DF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10B2318" wp14:editId="1F51A347">
            <wp:extent cx="5486400" cy="4213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F19A" w14:textId="2FC5A0C3" w:rsidR="00E076DF" w:rsidRDefault="00E076DF" w:rsidP="00892695">
      <w:pPr>
        <w:pStyle w:val="a0"/>
        <w:spacing w:before="120" w:after="120"/>
        <w:ind w:firstLine="480"/>
      </w:pPr>
      <w:r>
        <w:rPr>
          <w:rFonts w:hint="eastAsia"/>
        </w:rPr>
        <w:t>新建</w:t>
      </w:r>
      <w:r>
        <w:rPr>
          <w:rFonts w:hint="eastAsia"/>
        </w:rPr>
        <w:t>htm</w:t>
      </w:r>
      <w:r>
        <w:rPr>
          <w:rFonts w:hint="eastAsia"/>
        </w:rPr>
        <w:t>文件</w:t>
      </w:r>
    </w:p>
    <w:p w14:paraId="4BB5378C" w14:textId="7B080D10" w:rsidR="00E2187D" w:rsidRDefault="004D6AFC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EEA23F5" wp14:editId="777265A9">
            <wp:extent cx="4450466" cy="5517358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159" w14:textId="76A8A7CF" w:rsidR="00DE5DE2" w:rsidRDefault="00523B5E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3500540B" w14:textId="582652E2" w:rsidR="006A612C" w:rsidRDefault="00027528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4C46855" wp14:editId="68CA9A6A">
            <wp:extent cx="5486400" cy="41249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BAE" w14:textId="30552CA0" w:rsidR="00A33EB1" w:rsidRDefault="00A33EB1" w:rsidP="00892695">
      <w:pPr>
        <w:pStyle w:val="a0"/>
        <w:spacing w:before="120" w:after="120"/>
        <w:ind w:firstLine="480"/>
      </w:pPr>
      <w:r>
        <w:rPr>
          <w:rFonts w:hint="eastAsia"/>
        </w:rPr>
        <w:t>虚拟机登录自己网站成功</w:t>
      </w:r>
    </w:p>
    <w:p w14:paraId="4E9DBB0F" w14:textId="77777777" w:rsidR="00A33EB1" w:rsidRDefault="00A33EB1" w:rsidP="00892695">
      <w:pPr>
        <w:pStyle w:val="a0"/>
        <w:spacing w:before="120" w:after="120"/>
        <w:ind w:firstLine="480"/>
      </w:pPr>
    </w:p>
    <w:p w14:paraId="64DE41C0" w14:textId="2F89A9CE" w:rsidR="0095034C" w:rsidRDefault="0095034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F43EFF" wp14:editId="2770DAE1">
            <wp:extent cx="5486400" cy="8147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02ED" w14:textId="0AC3A403" w:rsidR="0095034C" w:rsidRDefault="0095034C" w:rsidP="00892695">
      <w:pPr>
        <w:pStyle w:val="a0"/>
        <w:spacing w:before="120" w:after="120"/>
        <w:ind w:firstLine="480"/>
      </w:pPr>
      <w:r>
        <w:rPr>
          <w:rFonts w:hint="eastAsia"/>
        </w:rPr>
        <w:t>虚拟机防火墙允许</w:t>
      </w:r>
      <w:r>
        <w:rPr>
          <w:rFonts w:hint="eastAsia"/>
        </w:rPr>
        <w:t>8080</w:t>
      </w:r>
      <w:r>
        <w:rPr>
          <w:rFonts w:hint="eastAsia"/>
        </w:rPr>
        <w:t>端口入站</w:t>
      </w:r>
    </w:p>
    <w:p w14:paraId="0E77CF40" w14:textId="25567AA8" w:rsidR="001D6EEF" w:rsidRDefault="001D6EEF" w:rsidP="00892695">
      <w:pPr>
        <w:pStyle w:val="a0"/>
        <w:spacing w:before="120" w:after="120"/>
        <w:ind w:firstLine="480"/>
      </w:pPr>
    </w:p>
    <w:p w14:paraId="01AC3F8C" w14:textId="55ABA418" w:rsidR="001D6EEF" w:rsidRDefault="00D2328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BB8FBB" wp14:editId="2B85FC6F">
            <wp:extent cx="4762913" cy="91447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DC9" w14:textId="60472761" w:rsidR="00D2328D" w:rsidRDefault="00D2328D" w:rsidP="00892695">
      <w:pPr>
        <w:pStyle w:val="a0"/>
        <w:spacing w:before="120" w:after="120"/>
        <w:ind w:firstLine="480"/>
      </w:pPr>
      <w:r>
        <w:rPr>
          <w:rFonts w:hint="eastAsia"/>
        </w:rPr>
        <w:t>物理机登录虚拟机</w:t>
      </w:r>
      <w:r>
        <w:rPr>
          <w:rFonts w:hint="eastAsia"/>
        </w:rPr>
        <w:t>Web</w:t>
      </w:r>
      <w:r>
        <w:rPr>
          <w:rFonts w:hint="eastAsia"/>
        </w:rPr>
        <w:t>网站</w:t>
      </w:r>
    </w:p>
    <w:p w14:paraId="7E8CC092" w14:textId="61086715" w:rsidR="00027528" w:rsidRDefault="00027528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测试</w:t>
      </w:r>
      <w:r w:rsidR="009B4F97">
        <w:rPr>
          <w:rFonts w:hint="eastAsia"/>
        </w:rPr>
        <w:t>成功</w:t>
      </w:r>
    </w:p>
    <w:p w14:paraId="5F6FBDD4" w14:textId="77777777" w:rsidR="00027528" w:rsidRDefault="00027528" w:rsidP="00892695">
      <w:pPr>
        <w:pStyle w:val="a0"/>
        <w:spacing w:before="120" w:after="120"/>
        <w:ind w:firstLine="480"/>
      </w:pPr>
    </w:p>
    <w:p w14:paraId="746BDA03" w14:textId="27B7286E" w:rsidR="004C59D6" w:rsidRDefault="004C59D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>3)</w:t>
      </w:r>
      <w:r w:rsidR="00EA2D2C">
        <w:t xml:space="preserve"> </w:t>
      </w:r>
      <w:r w:rsidR="00E16847">
        <w:rPr>
          <w:rFonts w:hint="eastAsia"/>
        </w:rPr>
        <w:t>HTTPS</w:t>
      </w:r>
      <w:r w:rsidR="00E16847">
        <w:rPr>
          <w:rFonts w:hint="eastAsia"/>
        </w:rPr>
        <w:t>服务器</w:t>
      </w:r>
    </w:p>
    <w:p w14:paraId="1F4E83E2" w14:textId="77777777" w:rsidR="00FE59D6" w:rsidRDefault="00FE59D6" w:rsidP="00EE741C">
      <w:pPr>
        <w:spacing w:before="120" w:after="120"/>
      </w:pPr>
    </w:p>
    <w:p w14:paraId="7DB00BA8" w14:textId="4BF1DFA1" w:rsidR="00192042" w:rsidRDefault="00DA79E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8E40159" wp14:editId="15A09146">
            <wp:extent cx="5486400" cy="38842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FBFB" w14:textId="38D436B9" w:rsidR="00DA79ED" w:rsidRDefault="00DA79ED" w:rsidP="00892695">
      <w:pPr>
        <w:pStyle w:val="a0"/>
        <w:spacing w:before="120" w:after="120"/>
        <w:ind w:firstLine="480"/>
      </w:pPr>
      <w:r>
        <w:rPr>
          <w:rFonts w:hint="eastAsia"/>
        </w:rPr>
        <w:t>安装证书服务</w:t>
      </w:r>
    </w:p>
    <w:p w14:paraId="000ADF56" w14:textId="5C17FB30" w:rsidR="00192042" w:rsidRDefault="00192042" w:rsidP="00892695">
      <w:pPr>
        <w:pStyle w:val="a0"/>
        <w:spacing w:before="120" w:after="120"/>
        <w:ind w:firstLine="480"/>
      </w:pPr>
    </w:p>
    <w:p w14:paraId="1F0C375B" w14:textId="70B9D642" w:rsidR="00A22321" w:rsidRDefault="00A2232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CEEDF17" wp14:editId="0AB584F1">
            <wp:extent cx="5486400" cy="410781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9179" w14:textId="14BA7C2E" w:rsidR="00A22321" w:rsidRDefault="00A22321" w:rsidP="00892695">
      <w:pPr>
        <w:pStyle w:val="a0"/>
        <w:spacing w:before="120" w:after="120"/>
        <w:ind w:firstLine="480"/>
      </w:pPr>
      <w:r>
        <w:rPr>
          <w:rFonts w:hint="eastAsia"/>
        </w:rPr>
        <w:t>安全证书配置</w:t>
      </w:r>
    </w:p>
    <w:p w14:paraId="513AA875" w14:textId="77777777" w:rsidR="0067265F" w:rsidRDefault="0067265F" w:rsidP="00892695">
      <w:pPr>
        <w:pStyle w:val="a0"/>
        <w:spacing w:before="120" w:after="120"/>
        <w:ind w:firstLine="480"/>
      </w:pPr>
    </w:p>
    <w:p w14:paraId="23549975" w14:textId="6B0F2835" w:rsidR="00A22321" w:rsidRDefault="0067265F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F867749" wp14:editId="3518D545">
            <wp:extent cx="4831082" cy="34594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5781" cy="34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FFD" w14:textId="77115271" w:rsidR="009A772B" w:rsidRDefault="009A772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E94B6DA" wp14:editId="7D376216">
            <wp:extent cx="4823460" cy="4056252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0844" cy="40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27F" w14:textId="53CF629B" w:rsidR="00871542" w:rsidRDefault="00014A3D" w:rsidP="00892695">
      <w:pPr>
        <w:pStyle w:val="a0"/>
        <w:spacing w:before="120" w:after="120"/>
        <w:ind w:firstLine="480"/>
      </w:pPr>
      <w:r>
        <w:rPr>
          <w:rFonts w:hint="eastAsia"/>
        </w:rPr>
        <w:t>Web</w:t>
      </w:r>
      <w:r w:rsidR="00EE0154">
        <w:rPr>
          <w:rFonts w:hint="eastAsia"/>
        </w:rPr>
        <w:t>服务器</w:t>
      </w:r>
      <w:r>
        <w:rPr>
          <w:rFonts w:hint="eastAsia"/>
        </w:rPr>
        <w:t>端</w:t>
      </w:r>
      <w:r w:rsidR="00871542">
        <w:rPr>
          <w:rFonts w:hint="eastAsia"/>
        </w:rPr>
        <w:t>申请证书</w:t>
      </w:r>
    </w:p>
    <w:p w14:paraId="5F9E0C95" w14:textId="2B9BDFBC" w:rsidR="00810E84" w:rsidRDefault="00810E84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61D6ECA" wp14:editId="3F05076D">
            <wp:extent cx="4523716" cy="31927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0965" cy="32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FCC7" w14:textId="187CC854" w:rsidR="000C0D0F" w:rsidRDefault="000C0D0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61DF0CC" wp14:editId="7CA5CB45">
            <wp:extent cx="4541520" cy="3193782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3442" cy="3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ED2A" w14:textId="4B2A3806" w:rsidR="00810E84" w:rsidRDefault="00810E84" w:rsidP="00892695">
      <w:pPr>
        <w:pStyle w:val="a0"/>
        <w:spacing w:before="120" w:after="120"/>
        <w:ind w:firstLine="480"/>
      </w:pPr>
      <w:r>
        <w:rPr>
          <w:rFonts w:hint="eastAsia"/>
        </w:rPr>
        <w:t>AC</w:t>
      </w:r>
      <w:r>
        <w:rPr>
          <w:rFonts w:hint="eastAsia"/>
        </w:rPr>
        <w:t>服务器端提交一个新的申请</w:t>
      </w:r>
      <w:r w:rsidR="000C0D0F">
        <w:rPr>
          <w:rFonts w:hint="eastAsia"/>
        </w:rPr>
        <w:t>，并颁发证书</w:t>
      </w:r>
    </w:p>
    <w:p w14:paraId="2DB41D44" w14:textId="71EA1D64" w:rsidR="009F010C" w:rsidRDefault="009F010C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B1446A7" wp14:editId="45DCE5D1">
            <wp:extent cx="2788920" cy="38927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473" cy="39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D08" w14:textId="12B4F7AD" w:rsidR="0000679F" w:rsidRDefault="0066208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38E5B2C" wp14:editId="4DEF6DC7">
            <wp:extent cx="3032968" cy="26060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697" cy="26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A026" w14:textId="16B5A30B" w:rsidR="009F010C" w:rsidRDefault="009F010C" w:rsidP="00892695">
      <w:pPr>
        <w:pStyle w:val="a0"/>
        <w:spacing w:before="120" w:after="120"/>
        <w:ind w:firstLine="480"/>
      </w:pPr>
      <w:r>
        <w:rPr>
          <w:rFonts w:hint="eastAsia"/>
        </w:rPr>
        <w:t>下载证书到</w:t>
      </w:r>
      <w:r>
        <w:rPr>
          <w:rFonts w:hint="eastAsia"/>
        </w:rPr>
        <w:t>Web</w:t>
      </w:r>
      <w:r>
        <w:rPr>
          <w:rFonts w:hint="eastAsia"/>
        </w:rPr>
        <w:t>服务器端，并且完成</w:t>
      </w:r>
      <w:r w:rsidR="0000679F">
        <w:rPr>
          <w:rFonts w:hint="eastAsia"/>
        </w:rPr>
        <w:t>证书</w:t>
      </w:r>
      <w:r>
        <w:rPr>
          <w:rFonts w:hint="eastAsia"/>
        </w:rPr>
        <w:t>申请</w:t>
      </w:r>
    </w:p>
    <w:p w14:paraId="513C9651" w14:textId="5DF976D8" w:rsidR="00B11CAF" w:rsidRDefault="00B11CAF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6512C69" wp14:editId="2DA57932">
            <wp:extent cx="4381500" cy="28347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120" cy="28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8F56" w14:textId="18BA8C54" w:rsidR="002164B8" w:rsidRDefault="00B11CA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7A6211F" wp14:editId="4B517B5A">
            <wp:extent cx="4008467" cy="35664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22" w14:textId="57505992" w:rsidR="00EE01D5" w:rsidRDefault="00EE01D5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HTTPS</w:t>
      </w:r>
      <w:r>
        <w:rPr>
          <w:rFonts w:hint="eastAsia"/>
        </w:rPr>
        <w:t>服务器</w:t>
      </w:r>
    </w:p>
    <w:p w14:paraId="4089289B" w14:textId="68E791BB" w:rsidR="00837FF9" w:rsidRDefault="00837FF9" w:rsidP="00892695">
      <w:pPr>
        <w:pStyle w:val="a0"/>
        <w:spacing w:before="120" w:after="120"/>
        <w:ind w:firstLine="480"/>
      </w:pPr>
    </w:p>
    <w:p w14:paraId="16CEA175" w14:textId="05D6A452" w:rsidR="00837FF9" w:rsidRDefault="000D6A08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7BAC7CC" wp14:editId="73CABE85">
            <wp:extent cx="4244340" cy="3211747"/>
            <wp:effectExtent l="0" t="0" r="381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4692" cy="32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8F78" w14:textId="75BA2D5A" w:rsidR="003467EA" w:rsidRDefault="003467E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B87778" wp14:editId="6BA6B095">
            <wp:extent cx="4236720" cy="321137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7254" cy="32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E3C7" w14:textId="7D3D9D74" w:rsidR="00AB7775" w:rsidRDefault="003467EA" w:rsidP="00961754">
      <w:pPr>
        <w:pStyle w:val="a0"/>
        <w:spacing w:before="120" w:after="120"/>
        <w:ind w:firstLine="480"/>
      </w:pPr>
      <w:r>
        <w:rPr>
          <w:rFonts w:hint="eastAsia"/>
        </w:rPr>
        <w:t>客户端未安装证书</w:t>
      </w:r>
    </w:p>
    <w:p w14:paraId="257930D7" w14:textId="5FA43A26" w:rsidR="000D6A08" w:rsidRDefault="000D6A08" w:rsidP="00892695">
      <w:pPr>
        <w:pStyle w:val="a0"/>
        <w:spacing w:before="120" w:after="120"/>
        <w:ind w:firstLine="480"/>
      </w:pPr>
      <w:r>
        <w:rPr>
          <w:rFonts w:hint="eastAsia"/>
        </w:rPr>
        <w:t>测试</w:t>
      </w:r>
      <w:r w:rsidR="00D84632">
        <w:rPr>
          <w:rFonts w:hint="eastAsia"/>
        </w:rPr>
        <w:t>成功</w:t>
      </w:r>
    </w:p>
    <w:p w14:paraId="73E7272B" w14:textId="0DFB0754" w:rsidR="003467EA" w:rsidRDefault="003467EA" w:rsidP="00892695">
      <w:pPr>
        <w:pStyle w:val="a0"/>
        <w:spacing w:before="120" w:after="120"/>
        <w:ind w:firstLine="480"/>
      </w:pPr>
    </w:p>
    <w:p w14:paraId="7254D1EB" w14:textId="77777777" w:rsidR="00BB7905" w:rsidRDefault="00BB7905" w:rsidP="00892695">
      <w:pPr>
        <w:pStyle w:val="a0"/>
        <w:spacing w:before="120" w:after="120"/>
        <w:ind w:firstLine="480"/>
      </w:pPr>
    </w:p>
    <w:p w14:paraId="05202FFC" w14:textId="043B66F6" w:rsidR="00CF485A" w:rsidRDefault="00CF485A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(</w:t>
      </w:r>
      <w:r w:rsidR="00BB6273">
        <w:rPr>
          <w:rFonts w:hint="eastAsia"/>
        </w:rPr>
        <w:t>4</w:t>
      </w:r>
      <w:r>
        <w:t>) FTP</w:t>
      </w:r>
      <w:r>
        <w:rPr>
          <w:rFonts w:hint="eastAsia"/>
        </w:rPr>
        <w:t>服务器</w:t>
      </w:r>
    </w:p>
    <w:p w14:paraId="75E993C0" w14:textId="4BC5778D" w:rsidR="00BB7905" w:rsidRDefault="00BB7905" w:rsidP="00892695">
      <w:pPr>
        <w:pStyle w:val="a0"/>
        <w:spacing w:before="120" w:after="120"/>
        <w:ind w:firstLine="480"/>
      </w:pPr>
    </w:p>
    <w:p w14:paraId="71883635" w14:textId="3B060B40" w:rsidR="00BB7905" w:rsidRDefault="00BB790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421D371" wp14:editId="20559327">
            <wp:extent cx="5486400" cy="3949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58DC" w14:textId="2BC0DB6B" w:rsidR="00BB7905" w:rsidRDefault="00BB7905" w:rsidP="00892695">
      <w:pPr>
        <w:pStyle w:val="a0"/>
        <w:spacing w:before="120" w:after="120"/>
        <w:ind w:firstLine="480"/>
      </w:pPr>
      <w:r>
        <w:rPr>
          <w:rFonts w:hint="eastAsia"/>
        </w:rPr>
        <w:t>安装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5883994D" w14:textId="4B9CFA9C" w:rsidR="00BB7905" w:rsidRDefault="00BB7905" w:rsidP="00892695">
      <w:pPr>
        <w:pStyle w:val="a0"/>
        <w:spacing w:before="120" w:after="120"/>
        <w:ind w:firstLine="480"/>
      </w:pPr>
    </w:p>
    <w:p w14:paraId="60471221" w14:textId="5C54FEF9" w:rsidR="00BB7905" w:rsidRDefault="00584237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6044DB7" wp14:editId="788421E0">
            <wp:extent cx="4413511" cy="381762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1929" cy="38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6E0C" w14:textId="0E4965D5" w:rsidR="000A44EC" w:rsidRDefault="000A44E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3D33664" wp14:editId="2C7566CF">
            <wp:extent cx="4450080" cy="3834221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0737" cy="38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5626" w14:textId="4DCCD9EA" w:rsidR="000A44EC" w:rsidRDefault="000A44EC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6D0C385" wp14:editId="31975DB3">
            <wp:extent cx="4566201" cy="397002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6333" cy="40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420A" w14:textId="63AB71F6" w:rsidR="00584237" w:rsidRDefault="00584237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FTP</w:t>
      </w:r>
      <w:r>
        <w:rPr>
          <w:rFonts w:hint="eastAsia"/>
        </w:rPr>
        <w:t>站点</w:t>
      </w:r>
    </w:p>
    <w:p w14:paraId="45796416" w14:textId="6F7AE091" w:rsidR="00584237" w:rsidRDefault="00584237" w:rsidP="00892695">
      <w:pPr>
        <w:pStyle w:val="a0"/>
        <w:spacing w:before="120" w:after="120"/>
        <w:ind w:firstLine="480"/>
      </w:pPr>
    </w:p>
    <w:p w14:paraId="580600F4" w14:textId="795F683B" w:rsidR="00061442" w:rsidRDefault="00061442" w:rsidP="00892695">
      <w:pPr>
        <w:pStyle w:val="a0"/>
        <w:spacing w:before="120" w:after="120"/>
        <w:ind w:firstLine="480"/>
      </w:pPr>
    </w:p>
    <w:p w14:paraId="5C2E863C" w14:textId="7FE08DB9" w:rsidR="00061442" w:rsidRDefault="00061442" w:rsidP="00892695">
      <w:pPr>
        <w:pStyle w:val="a0"/>
        <w:spacing w:before="120" w:after="120"/>
        <w:ind w:firstLine="480"/>
      </w:pPr>
    </w:p>
    <w:p w14:paraId="64AA01EB" w14:textId="69187D32" w:rsidR="00061442" w:rsidRDefault="00061442" w:rsidP="00892695">
      <w:pPr>
        <w:pStyle w:val="a0"/>
        <w:spacing w:before="120" w:after="120"/>
        <w:ind w:firstLine="480"/>
      </w:pPr>
    </w:p>
    <w:p w14:paraId="6B87C56C" w14:textId="52ADAD67" w:rsidR="00061442" w:rsidRDefault="00061442" w:rsidP="00892695">
      <w:pPr>
        <w:pStyle w:val="a0"/>
        <w:spacing w:before="120" w:after="120"/>
        <w:ind w:firstLine="480"/>
      </w:pPr>
    </w:p>
    <w:p w14:paraId="6BE23B48" w14:textId="61092474" w:rsidR="00061442" w:rsidRDefault="00061442" w:rsidP="00892695">
      <w:pPr>
        <w:pStyle w:val="a0"/>
        <w:spacing w:before="120" w:after="120"/>
        <w:ind w:firstLine="480"/>
      </w:pPr>
    </w:p>
    <w:p w14:paraId="36C8542D" w14:textId="3E521A9D" w:rsidR="00061442" w:rsidRDefault="00061442" w:rsidP="00892695">
      <w:pPr>
        <w:pStyle w:val="a0"/>
        <w:spacing w:before="120" w:after="120"/>
        <w:ind w:firstLine="480"/>
      </w:pPr>
    </w:p>
    <w:p w14:paraId="6ED3D1D3" w14:textId="4F256EDB" w:rsidR="00061442" w:rsidRDefault="00061442" w:rsidP="00892695">
      <w:pPr>
        <w:pStyle w:val="a0"/>
        <w:spacing w:before="120" w:after="120"/>
        <w:ind w:firstLine="480"/>
      </w:pPr>
    </w:p>
    <w:p w14:paraId="6A1AB447" w14:textId="1D82F724" w:rsidR="00061442" w:rsidRDefault="00061442" w:rsidP="00892695">
      <w:pPr>
        <w:pStyle w:val="a0"/>
        <w:spacing w:before="120" w:after="120"/>
        <w:ind w:firstLine="480"/>
      </w:pPr>
    </w:p>
    <w:p w14:paraId="444FD068" w14:textId="44FB05B1" w:rsidR="00061442" w:rsidRDefault="00061442" w:rsidP="00892695">
      <w:pPr>
        <w:pStyle w:val="a0"/>
        <w:spacing w:before="120" w:after="120"/>
        <w:ind w:firstLine="480"/>
      </w:pPr>
    </w:p>
    <w:p w14:paraId="6D161DF5" w14:textId="77777777" w:rsidR="00061442" w:rsidRDefault="00061442" w:rsidP="00892695">
      <w:pPr>
        <w:pStyle w:val="a0"/>
        <w:spacing w:before="120" w:after="120"/>
        <w:ind w:firstLine="480"/>
      </w:pPr>
    </w:p>
    <w:p w14:paraId="11410AFE" w14:textId="70CF6884" w:rsidR="00061442" w:rsidRDefault="00061442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FD7D65A" wp14:editId="164733B5">
            <wp:extent cx="3467400" cy="220999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B53" w14:textId="71C9A7E0" w:rsidR="00061442" w:rsidRDefault="0006144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254EFA7" wp14:editId="7F7AAEDC">
            <wp:extent cx="4320914" cy="3360711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3169" w14:textId="79495778" w:rsidR="002D56CB" w:rsidRDefault="002D56C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DAD91B4" wp14:editId="79722475">
            <wp:extent cx="5486400" cy="18923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D247" w14:textId="2554A961" w:rsidR="00061442" w:rsidRDefault="00061442" w:rsidP="00892695">
      <w:pPr>
        <w:pStyle w:val="a0"/>
        <w:spacing w:before="120" w:after="120"/>
        <w:ind w:firstLine="480"/>
      </w:pPr>
      <w:r>
        <w:rPr>
          <w:rFonts w:hint="eastAsia"/>
        </w:rPr>
        <w:t>测试登录成功</w:t>
      </w:r>
    </w:p>
    <w:p w14:paraId="3BF2A550" w14:textId="2AEDA1BA" w:rsidR="00061442" w:rsidRDefault="00061442" w:rsidP="00892695">
      <w:pPr>
        <w:pStyle w:val="a0"/>
        <w:spacing w:before="120" w:after="120"/>
        <w:ind w:firstLine="480"/>
      </w:pPr>
    </w:p>
    <w:p w14:paraId="796234E8" w14:textId="4794AE67" w:rsidR="002D56CB" w:rsidRDefault="002D56CB" w:rsidP="00892695">
      <w:pPr>
        <w:pStyle w:val="a0"/>
        <w:spacing w:before="120" w:after="120"/>
        <w:ind w:firstLine="480"/>
      </w:pPr>
    </w:p>
    <w:p w14:paraId="2DF384A7" w14:textId="7234CF56" w:rsidR="002D56CB" w:rsidRDefault="002D56CB" w:rsidP="00892695">
      <w:pPr>
        <w:pStyle w:val="a0"/>
        <w:spacing w:before="120" w:after="120"/>
        <w:ind w:firstLine="480"/>
      </w:pPr>
    </w:p>
    <w:p w14:paraId="6F02F9D2" w14:textId="6036D690" w:rsidR="002D56CB" w:rsidRDefault="002D56CB" w:rsidP="00892695">
      <w:pPr>
        <w:pStyle w:val="a0"/>
        <w:spacing w:before="120" w:after="120"/>
        <w:ind w:firstLine="480"/>
      </w:pPr>
    </w:p>
    <w:p w14:paraId="32D23418" w14:textId="77777777" w:rsidR="002D56CB" w:rsidRDefault="002D56CB" w:rsidP="00892695">
      <w:pPr>
        <w:pStyle w:val="a0"/>
        <w:spacing w:before="120" w:after="120"/>
        <w:ind w:firstLine="480"/>
      </w:pPr>
    </w:p>
    <w:p w14:paraId="12D9EFC4" w14:textId="1ED6A73B" w:rsidR="002468FA" w:rsidRDefault="002468FA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(</w:t>
      </w:r>
      <w:r w:rsidR="00BB6273">
        <w:rPr>
          <w:rFonts w:hint="eastAsia"/>
        </w:rPr>
        <w:t>5</w:t>
      </w:r>
      <w:r>
        <w:t>) SMTP</w:t>
      </w:r>
      <w:r w:rsidR="00931088">
        <w:rPr>
          <w:rFonts w:hint="eastAsia"/>
        </w:rPr>
        <w:t>和</w:t>
      </w:r>
      <w:r w:rsidR="00931088">
        <w:rPr>
          <w:rFonts w:hint="eastAsia"/>
        </w:rPr>
        <w:t>POP</w:t>
      </w:r>
      <w:r>
        <w:rPr>
          <w:rFonts w:hint="eastAsia"/>
        </w:rPr>
        <w:t>服务器</w:t>
      </w:r>
    </w:p>
    <w:p w14:paraId="0A9019F1" w14:textId="7AD3CEEE" w:rsidR="0016602B" w:rsidRDefault="0016602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0C2E811" wp14:editId="7595470E">
            <wp:extent cx="5486400" cy="4022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8190" w14:textId="3A9EB9C7" w:rsidR="0016602B" w:rsidRDefault="0016602B" w:rsidP="00892695">
      <w:pPr>
        <w:pStyle w:val="a0"/>
        <w:spacing w:before="120" w:after="120"/>
        <w:ind w:firstLine="480"/>
      </w:pPr>
      <w:r>
        <w:rPr>
          <w:rFonts w:hint="eastAsia"/>
        </w:rPr>
        <w:t>域服务配置</w:t>
      </w:r>
    </w:p>
    <w:p w14:paraId="44B2DAE8" w14:textId="5CCB2820" w:rsidR="002D56CB" w:rsidRDefault="003504DA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2138BBC" wp14:editId="1780E8B5">
            <wp:extent cx="5486400" cy="394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4AA2" w14:textId="3E90FEDC" w:rsidR="00C46A12" w:rsidRDefault="00C46A12" w:rsidP="00C46A12">
      <w:pPr>
        <w:pStyle w:val="a0"/>
        <w:spacing w:before="120" w:after="120"/>
        <w:ind w:firstLine="480"/>
      </w:pPr>
      <w:r>
        <w:rPr>
          <w:rFonts w:hint="eastAsia"/>
        </w:rPr>
        <w:t>安装</w:t>
      </w:r>
      <w:r>
        <w:rPr>
          <w:rFonts w:hint="eastAsia"/>
        </w:rPr>
        <w:t>SMTP</w:t>
      </w:r>
      <w:r>
        <w:rPr>
          <w:rFonts w:hint="eastAsia"/>
        </w:rPr>
        <w:t>功能</w:t>
      </w:r>
    </w:p>
    <w:p w14:paraId="47CB6F74" w14:textId="6458D40B" w:rsidR="002D56CB" w:rsidRDefault="002D56CB" w:rsidP="00892695">
      <w:pPr>
        <w:pStyle w:val="a0"/>
        <w:spacing w:before="120" w:after="120"/>
        <w:ind w:firstLine="480"/>
      </w:pPr>
    </w:p>
    <w:p w14:paraId="3ECB8D34" w14:textId="02920ADA" w:rsidR="00C46A12" w:rsidRDefault="00C27D1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38D3980" wp14:editId="6BE3BB8A">
            <wp:extent cx="3017782" cy="358933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0FBC" w14:textId="452E4B8D" w:rsidR="00415B51" w:rsidRDefault="00415B5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C153EEF" wp14:editId="761C2113">
            <wp:extent cx="3033023" cy="3193057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59D" w14:textId="25A62F86" w:rsidR="002D56CB" w:rsidRDefault="00C27D11" w:rsidP="00C27D11">
      <w:pPr>
        <w:spacing w:before="120" w:after="120"/>
        <w:ind w:firstLine="425"/>
      </w:pPr>
      <w:r>
        <w:rPr>
          <w:rFonts w:hint="eastAsia"/>
        </w:rPr>
        <w:t>配置</w:t>
      </w:r>
      <w:r>
        <w:rPr>
          <w:rFonts w:hint="eastAsia"/>
        </w:rPr>
        <w:t>SMTP</w:t>
      </w:r>
    </w:p>
    <w:p w14:paraId="7379E831" w14:textId="3071CC5A" w:rsidR="00B81B01" w:rsidRDefault="00B81B01" w:rsidP="00C27D11">
      <w:pPr>
        <w:spacing w:before="120" w:after="120"/>
        <w:ind w:firstLine="425"/>
      </w:pPr>
    </w:p>
    <w:p w14:paraId="18B971CA" w14:textId="1D4F04BD" w:rsidR="009D5651" w:rsidRDefault="009D5651" w:rsidP="00C27D11">
      <w:pPr>
        <w:spacing w:before="120" w:after="120"/>
        <w:ind w:firstLine="425"/>
      </w:pPr>
    </w:p>
    <w:p w14:paraId="7B757C88" w14:textId="1FC53058" w:rsidR="009D5651" w:rsidRDefault="00E83E66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6ADC5038" wp14:editId="20FE73A6">
            <wp:extent cx="4808637" cy="368840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2C2" w14:textId="489968DA" w:rsidR="00B81B01" w:rsidRDefault="00CB7E1A" w:rsidP="00C27D11">
      <w:pPr>
        <w:spacing w:before="120" w:after="120"/>
        <w:ind w:firstLine="425"/>
      </w:pPr>
      <w:r>
        <w:rPr>
          <w:rFonts w:hint="eastAsia"/>
        </w:rPr>
        <w:t>安装</w:t>
      </w:r>
      <w:r>
        <w:rPr>
          <w:rFonts w:hint="eastAsia"/>
        </w:rPr>
        <w:t>SMTP-extender</w:t>
      </w:r>
    </w:p>
    <w:p w14:paraId="40584D56" w14:textId="19FF97DE" w:rsidR="000F1F20" w:rsidRDefault="000F1F20" w:rsidP="00C27D11">
      <w:pPr>
        <w:spacing w:before="120" w:after="120"/>
        <w:ind w:firstLine="425"/>
      </w:pPr>
    </w:p>
    <w:p w14:paraId="7D71DC43" w14:textId="600B5B1C" w:rsidR="00E33C78" w:rsidRDefault="00D62722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43438C08" wp14:editId="2176EEDA">
            <wp:extent cx="4831080" cy="3424252"/>
            <wp:effectExtent l="0" t="0" r="762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8744" cy="34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4B1F" w14:textId="32940864" w:rsidR="00B81B01" w:rsidRDefault="00D62722" w:rsidP="007F60E3">
      <w:pPr>
        <w:spacing w:before="120" w:after="120"/>
        <w:ind w:firstLine="425"/>
      </w:pPr>
      <w:r>
        <w:rPr>
          <w:rFonts w:hint="eastAsia"/>
        </w:rPr>
        <w:t>创建账户</w:t>
      </w:r>
    </w:p>
    <w:p w14:paraId="6521DB4B" w14:textId="520A74FE" w:rsidR="00820F4D" w:rsidRDefault="00E74FA4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6F0C523E" wp14:editId="46BC121A">
            <wp:extent cx="4458086" cy="515156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483" w14:textId="37F5DDB8" w:rsidR="000F1CC4" w:rsidRDefault="000F1CC4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6E47B8FA" wp14:editId="412FABDF">
            <wp:extent cx="5486400" cy="44615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098" w14:textId="3F4B6AB6" w:rsidR="00820F4D" w:rsidRDefault="007F60E3" w:rsidP="00C27D11">
      <w:pPr>
        <w:spacing w:before="120" w:after="120"/>
        <w:ind w:firstLine="425"/>
      </w:pPr>
      <w:r>
        <w:rPr>
          <w:rFonts w:hint="eastAsia"/>
        </w:rPr>
        <w:t>测试</w:t>
      </w:r>
      <w:r w:rsidR="00951E36">
        <w:rPr>
          <w:rFonts w:hint="eastAsia"/>
        </w:rPr>
        <w:t>完成</w:t>
      </w:r>
    </w:p>
    <w:p w14:paraId="6A6BA886" w14:textId="4B540417" w:rsidR="00820F4D" w:rsidRDefault="00820F4D" w:rsidP="00C27D11">
      <w:pPr>
        <w:spacing w:before="120" w:after="120"/>
        <w:ind w:firstLine="425"/>
      </w:pPr>
    </w:p>
    <w:p w14:paraId="712DC882" w14:textId="7988B2F4" w:rsidR="00820F4D" w:rsidRDefault="00820F4D" w:rsidP="00C27D11">
      <w:pPr>
        <w:spacing w:before="120" w:after="120"/>
        <w:ind w:firstLine="425"/>
      </w:pPr>
    </w:p>
    <w:p w14:paraId="0C46215F" w14:textId="0CC23ABB" w:rsidR="00820F4D" w:rsidRDefault="00DB2B22" w:rsidP="00C27D11">
      <w:pPr>
        <w:spacing w:before="120" w:after="120"/>
        <w:ind w:firstLine="425"/>
        <w:rPr>
          <w:b/>
          <w:bCs/>
        </w:rPr>
      </w:pPr>
      <w:r w:rsidRPr="00DB2B22">
        <w:rPr>
          <w:rFonts w:hint="eastAsia"/>
          <w:b/>
          <w:bCs/>
        </w:rPr>
        <w:t>Centos</w:t>
      </w:r>
      <w:r w:rsidR="00052FC6">
        <w:rPr>
          <w:rFonts w:hint="eastAsia"/>
          <w:b/>
          <w:bCs/>
        </w:rPr>
        <w:t>7</w:t>
      </w:r>
    </w:p>
    <w:p w14:paraId="13B5D053" w14:textId="291D2230" w:rsidR="00DB2B22" w:rsidRDefault="00DB2B22" w:rsidP="00C27D11">
      <w:pPr>
        <w:spacing w:before="120" w:after="120"/>
        <w:ind w:firstLine="425"/>
      </w:pPr>
      <w:r w:rsidRPr="00DB2B22">
        <w:rPr>
          <w:rFonts w:hint="eastAsia"/>
        </w:rPr>
        <w:t>(</w:t>
      </w:r>
      <w:r w:rsidRPr="00DB2B22">
        <w:t>1)</w:t>
      </w:r>
      <w:r w:rsidR="0045440B">
        <w:t>SSH</w:t>
      </w:r>
      <w:r w:rsidR="00E15F79">
        <w:rPr>
          <w:rFonts w:hint="eastAsia"/>
        </w:rPr>
        <w:t>(</w:t>
      </w:r>
      <w:r w:rsidR="00375ECB">
        <w:rPr>
          <w:rFonts w:hint="eastAsia"/>
        </w:rPr>
        <w:t>使用</w:t>
      </w:r>
      <w:r w:rsidR="00E15F79">
        <w:t>OpenSSH)</w:t>
      </w:r>
    </w:p>
    <w:p w14:paraId="41832ABF" w14:textId="65093157" w:rsidR="00DB2B22" w:rsidRDefault="00716139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3197A697" wp14:editId="21DEB4D7">
            <wp:extent cx="2644369" cy="82303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D550" w14:textId="40C71C0D" w:rsidR="00716139" w:rsidRDefault="00716139" w:rsidP="00C27D11">
      <w:pPr>
        <w:spacing w:before="120" w:after="120"/>
        <w:ind w:firstLine="425"/>
        <w:rPr>
          <w:rFonts w:hint="eastAsia"/>
        </w:rPr>
      </w:pPr>
      <w:r>
        <w:rPr>
          <w:rFonts w:hint="eastAsia"/>
        </w:rPr>
        <w:t>查看是否安装了</w:t>
      </w:r>
      <w:r>
        <w:rPr>
          <w:rFonts w:hint="eastAsia"/>
        </w:rPr>
        <w:t>SSH</w:t>
      </w:r>
      <w:r>
        <w:rPr>
          <w:rFonts w:hint="eastAsia"/>
        </w:rPr>
        <w:t>服务</w:t>
      </w:r>
      <w:r w:rsidR="001A6C6F">
        <w:rPr>
          <w:rFonts w:hint="eastAsia"/>
        </w:rPr>
        <w:t>(</w:t>
      </w:r>
      <w:r w:rsidR="001A6C6F">
        <w:rPr>
          <w:rFonts w:hint="eastAsia"/>
        </w:rPr>
        <w:t>已经安装</w:t>
      </w:r>
      <w:r w:rsidR="000E23C4">
        <w:rPr>
          <w:rFonts w:hint="eastAsia"/>
        </w:rPr>
        <w:t>，未安装则</w:t>
      </w:r>
      <w:r w:rsidR="000E23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yum install openssh-serve</w:t>
      </w:r>
      <w:r w:rsidR="000E23C4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安装</w:t>
      </w:r>
      <w:r w:rsidR="001A6C6F">
        <w:t>)</w:t>
      </w:r>
    </w:p>
    <w:p w14:paraId="2A4C6574" w14:textId="68DCC854" w:rsidR="00716139" w:rsidRDefault="00716139" w:rsidP="00C27D11">
      <w:pPr>
        <w:spacing w:before="120" w:after="120"/>
        <w:ind w:firstLine="425"/>
      </w:pPr>
    </w:p>
    <w:p w14:paraId="78FE2CF5" w14:textId="4A0FA92A" w:rsidR="00757592" w:rsidRDefault="00757592" w:rsidP="00C27D11">
      <w:pPr>
        <w:spacing w:before="120" w:after="120"/>
        <w:ind w:firstLine="425"/>
      </w:pPr>
    </w:p>
    <w:p w14:paraId="55D99B54" w14:textId="1828D503" w:rsidR="00757592" w:rsidRDefault="00757592" w:rsidP="00C27D11">
      <w:pPr>
        <w:spacing w:before="120" w:after="120"/>
        <w:ind w:firstLine="425"/>
      </w:pPr>
    </w:p>
    <w:p w14:paraId="7180925A" w14:textId="77777777" w:rsidR="00757592" w:rsidRDefault="00757592" w:rsidP="00C27D11">
      <w:pPr>
        <w:spacing w:before="120" w:after="120"/>
        <w:ind w:firstLine="425"/>
        <w:rPr>
          <w:rFonts w:hint="eastAsia"/>
        </w:rPr>
      </w:pPr>
    </w:p>
    <w:p w14:paraId="5D669111" w14:textId="33A7CEE2" w:rsidR="000D0B76" w:rsidRDefault="000D0B76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7DBCADF5" wp14:editId="4A6A9DB1">
            <wp:extent cx="2987299" cy="27434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40D" w14:textId="7732E02F" w:rsidR="00757592" w:rsidRDefault="00757592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75CF5AB7" wp14:editId="5AA78D18">
            <wp:extent cx="5486400" cy="7245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DB56" w14:textId="3B66E103" w:rsidR="000D0B76" w:rsidRDefault="000D0B76" w:rsidP="00C27D11">
      <w:pPr>
        <w:spacing w:before="120" w:after="120"/>
        <w:ind w:firstLine="425"/>
      </w:pPr>
      <w:r>
        <w:rPr>
          <w:rFonts w:hint="eastAsia"/>
        </w:rPr>
        <w:t>重启服务，并且查看端口号</w:t>
      </w:r>
      <w:r w:rsidR="00757592">
        <w:rPr>
          <w:rFonts w:hint="eastAsia"/>
        </w:rPr>
        <w:t>，已经开启</w:t>
      </w:r>
      <w:r w:rsidR="00757592">
        <w:rPr>
          <w:rFonts w:hint="eastAsia"/>
        </w:rPr>
        <w:t>22</w:t>
      </w:r>
      <w:r w:rsidR="00757592">
        <w:rPr>
          <w:rFonts w:hint="eastAsia"/>
        </w:rPr>
        <w:t>号端口</w:t>
      </w:r>
    </w:p>
    <w:p w14:paraId="0035EEAF" w14:textId="30124E5F" w:rsidR="004B580E" w:rsidRDefault="004B580E" w:rsidP="00C27D11">
      <w:pPr>
        <w:spacing w:before="120" w:after="120"/>
        <w:ind w:firstLine="425"/>
      </w:pPr>
    </w:p>
    <w:p w14:paraId="49555F17" w14:textId="69F82A9E" w:rsidR="004B580E" w:rsidRDefault="002237AA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6E3CCD13" wp14:editId="2B5FF0A3">
            <wp:extent cx="3611880" cy="334140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7653" cy="3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D320" w14:textId="7BBB980F" w:rsidR="00274A52" w:rsidRDefault="00274A52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66C56C43" wp14:editId="3476236E">
            <wp:extent cx="3649313" cy="2796540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3607" cy="28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0C7" w14:textId="610D216D" w:rsidR="002237AA" w:rsidRDefault="002237AA" w:rsidP="00C27D11">
      <w:pPr>
        <w:spacing w:before="120" w:after="120"/>
        <w:ind w:firstLine="425"/>
      </w:pPr>
      <w:r>
        <w:rPr>
          <w:rFonts w:hint="eastAsia"/>
        </w:rPr>
        <w:t>在</w:t>
      </w:r>
      <w:r w:rsidR="00127E14">
        <w:rPr>
          <w:rFonts w:hint="eastAsia"/>
        </w:rPr>
        <w:t>Windows10</w:t>
      </w:r>
      <w:r>
        <w:rPr>
          <w:rFonts w:hint="eastAsia"/>
        </w:rPr>
        <w:t>物理</w:t>
      </w:r>
      <w:r w:rsidR="00F3034C">
        <w:rPr>
          <w:rFonts w:hint="eastAsia"/>
        </w:rPr>
        <w:t>客户</w:t>
      </w:r>
      <w:r>
        <w:rPr>
          <w:rFonts w:hint="eastAsia"/>
        </w:rPr>
        <w:t>主机上使用</w:t>
      </w:r>
      <w:r>
        <w:rPr>
          <w:rFonts w:hint="eastAsia"/>
        </w:rPr>
        <w:t>Xshell</w:t>
      </w:r>
      <w:r>
        <w:rPr>
          <w:rFonts w:hint="eastAsia"/>
        </w:rPr>
        <w:t>建立连接</w:t>
      </w:r>
    </w:p>
    <w:p w14:paraId="31F3C34F" w14:textId="77777777" w:rsidR="002237AA" w:rsidRPr="00DB2B22" w:rsidRDefault="002237AA" w:rsidP="00C27D11">
      <w:pPr>
        <w:spacing w:before="120" w:after="120"/>
        <w:ind w:firstLine="425"/>
        <w:rPr>
          <w:rFonts w:hint="eastAsia"/>
        </w:rPr>
      </w:pPr>
    </w:p>
    <w:p w14:paraId="7A90CBB2" w14:textId="005422E3" w:rsidR="00DB2B22" w:rsidRDefault="00DB2B22" w:rsidP="00C27D11">
      <w:pPr>
        <w:spacing w:before="120" w:after="120"/>
        <w:ind w:firstLine="425"/>
      </w:pPr>
      <w:r w:rsidRPr="00DB2B22">
        <w:rPr>
          <w:rFonts w:hint="eastAsia"/>
        </w:rPr>
        <w:t>(</w:t>
      </w:r>
      <w:r w:rsidRPr="00DB2B22">
        <w:t>2)</w:t>
      </w:r>
      <w:r w:rsidR="0045440B">
        <w:t>HTTP</w:t>
      </w:r>
      <w:r w:rsidR="00E15F79">
        <w:rPr>
          <w:rFonts w:hint="eastAsia"/>
        </w:rPr>
        <w:t>(</w:t>
      </w:r>
      <w:r w:rsidR="008436E7">
        <w:rPr>
          <w:rFonts w:hint="eastAsia"/>
        </w:rPr>
        <w:t>使用</w:t>
      </w:r>
      <w:r w:rsidR="00E15F79">
        <w:t>Nginx)</w:t>
      </w:r>
    </w:p>
    <w:p w14:paraId="2FC077B4" w14:textId="043C77F6" w:rsidR="009D63CC" w:rsidRDefault="00F74E9B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2267D115" wp14:editId="096F0C6D">
            <wp:extent cx="5486400" cy="9563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BAFD" w14:textId="7BB542C3" w:rsidR="00F74E9B" w:rsidRDefault="00F74E9B" w:rsidP="00C27D11">
      <w:pPr>
        <w:spacing w:before="120" w:after="120"/>
        <w:ind w:firstLine="425"/>
      </w:pPr>
      <w:r>
        <w:rPr>
          <w:rFonts w:hint="eastAsia"/>
        </w:rPr>
        <w:t>将</w:t>
      </w:r>
      <w:r>
        <w:rPr>
          <w:rFonts w:hint="eastAsia"/>
        </w:rPr>
        <w:t>Nginx</w:t>
      </w:r>
      <w:r>
        <w:rPr>
          <w:rFonts w:hint="eastAsia"/>
        </w:rPr>
        <w:t>放到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repro</w:t>
      </w:r>
      <w:r>
        <w:rPr>
          <w:rFonts w:hint="eastAsia"/>
        </w:rPr>
        <w:t>库中</w:t>
      </w:r>
      <w:r>
        <w:rPr>
          <w:rFonts w:hint="eastAsia"/>
        </w:rPr>
        <w:t>(</w:t>
      </w:r>
      <w:r>
        <w:t>yum</w:t>
      </w:r>
      <w:r>
        <w:rPr>
          <w:rFonts w:hint="eastAsia"/>
        </w:rPr>
        <w:t>库中默认没有</w:t>
      </w:r>
      <w:r>
        <w:rPr>
          <w:rFonts w:hint="eastAsia"/>
        </w:rPr>
        <w:t>Nginx</w:t>
      </w:r>
      <w:r>
        <w:t>)</w:t>
      </w:r>
    </w:p>
    <w:p w14:paraId="0C1A0012" w14:textId="390E5EB3" w:rsidR="00F74E9B" w:rsidRDefault="00F74E9B" w:rsidP="00C27D11">
      <w:pPr>
        <w:spacing w:before="120" w:after="120"/>
        <w:ind w:firstLine="425"/>
      </w:pPr>
    </w:p>
    <w:p w14:paraId="7753CB38" w14:textId="1840155E" w:rsidR="001C737C" w:rsidRDefault="001C737C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26880B44" wp14:editId="60FE5642">
            <wp:extent cx="5486400" cy="27362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867F" w14:textId="44EAA30D" w:rsidR="001C737C" w:rsidRDefault="001C737C" w:rsidP="00C27D11">
      <w:pPr>
        <w:spacing w:before="120" w:after="120"/>
        <w:ind w:firstLine="425"/>
      </w:pPr>
      <w:r>
        <w:rPr>
          <w:rFonts w:hint="eastAsia"/>
        </w:rPr>
        <w:t>查看</w:t>
      </w:r>
      <w:r>
        <w:rPr>
          <w:rFonts w:hint="eastAsia"/>
        </w:rPr>
        <w:t>Nginx</w:t>
      </w:r>
      <w:r w:rsidR="001D6BE3">
        <w:rPr>
          <w:rFonts w:hint="eastAsia"/>
        </w:rPr>
        <w:t>信息</w:t>
      </w:r>
    </w:p>
    <w:p w14:paraId="787DFC11" w14:textId="143C09EC" w:rsidR="001E7BB9" w:rsidRDefault="001E7BB9" w:rsidP="00C27D11">
      <w:pPr>
        <w:spacing w:before="120" w:after="120"/>
        <w:ind w:firstLine="425"/>
      </w:pPr>
    </w:p>
    <w:p w14:paraId="5E554C05" w14:textId="55822E42" w:rsidR="001E7BB9" w:rsidRDefault="006B0C9C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1C0F868E" wp14:editId="1AA9AB03">
            <wp:extent cx="2499577" cy="594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439" w14:textId="1FCE73C4" w:rsidR="006B0C9C" w:rsidRDefault="006B0C9C" w:rsidP="00C27D11">
      <w:pPr>
        <w:spacing w:before="120" w:after="120"/>
        <w:ind w:firstLine="425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-y</w:t>
      </w:r>
      <w:r>
        <w:t xml:space="preserve"> install nginx</w:t>
      </w:r>
      <w:r>
        <w:rPr>
          <w:rFonts w:hint="eastAsia"/>
        </w:rPr>
        <w:t>安装成功</w:t>
      </w:r>
    </w:p>
    <w:p w14:paraId="4E3BE392" w14:textId="781543CC" w:rsidR="00A01610" w:rsidRDefault="00A01610" w:rsidP="00C27D11">
      <w:pPr>
        <w:spacing w:before="120" w:after="120"/>
        <w:ind w:firstLine="425"/>
      </w:pPr>
    </w:p>
    <w:p w14:paraId="62D6EA5C" w14:textId="77777777" w:rsidR="009F71B8" w:rsidRDefault="009F71B8" w:rsidP="00C27D11">
      <w:pPr>
        <w:spacing w:before="120" w:after="120"/>
        <w:ind w:firstLine="425"/>
        <w:rPr>
          <w:rFonts w:hint="eastAsia"/>
        </w:rPr>
      </w:pPr>
    </w:p>
    <w:p w14:paraId="1DA88610" w14:textId="5ECCABD7" w:rsidR="00A01610" w:rsidRDefault="00F40FCD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0A235042" wp14:editId="23C1D9C9">
            <wp:extent cx="5486400" cy="4800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3D4E" w14:textId="0FE1035B" w:rsidR="00F40FCD" w:rsidRDefault="00F40FCD" w:rsidP="00C27D11">
      <w:pPr>
        <w:spacing w:before="120" w:after="120"/>
        <w:ind w:firstLine="425"/>
        <w:rPr>
          <w:rFonts w:hint="eastAsia"/>
        </w:rPr>
      </w:pPr>
      <w:r>
        <w:rPr>
          <w:rFonts w:hint="eastAsia"/>
        </w:rPr>
        <w:t>启动服务并设置开机自启动</w:t>
      </w:r>
    </w:p>
    <w:p w14:paraId="38795F1A" w14:textId="234242F6" w:rsidR="006B0C9C" w:rsidRDefault="006B0C9C" w:rsidP="00C27D11">
      <w:pPr>
        <w:spacing w:before="120" w:after="120"/>
        <w:ind w:firstLine="425"/>
      </w:pPr>
    </w:p>
    <w:p w14:paraId="400F9B07" w14:textId="4E1D8201" w:rsidR="006B0C9C" w:rsidRDefault="006B0C9C" w:rsidP="00C27D11">
      <w:pPr>
        <w:spacing w:before="120" w:after="120"/>
        <w:ind w:firstLine="425"/>
      </w:pPr>
    </w:p>
    <w:p w14:paraId="5D114D88" w14:textId="28864BDC" w:rsidR="000770FC" w:rsidRDefault="009F71B8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6FB42564" wp14:editId="6D0B6E94">
            <wp:extent cx="3703641" cy="41151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5B7E" w14:textId="0BB5D60A" w:rsidR="000770FC" w:rsidRDefault="009F71B8" w:rsidP="00D02DA0">
      <w:pPr>
        <w:spacing w:before="120" w:after="120"/>
        <w:ind w:firstLine="425"/>
      </w:pPr>
      <w:r>
        <w:rPr>
          <w:rFonts w:hint="eastAsia"/>
        </w:rPr>
        <w:t>查看是否开启</w:t>
      </w:r>
    </w:p>
    <w:p w14:paraId="59E10257" w14:textId="77777777" w:rsidR="00D02DA0" w:rsidRDefault="00D02DA0" w:rsidP="00D02DA0">
      <w:pPr>
        <w:spacing w:before="120" w:after="120"/>
        <w:ind w:firstLine="425"/>
        <w:rPr>
          <w:rFonts w:hint="eastAsia"/>
        </w:rPr>
      </w:pPr>
    </w:p>
    <w:p w14:paraId="0505FA94" w14:textId="3498BA2D" w:rsidR="0025558D" w:rsidRDefault="0025558D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28A872E2" wp14:editId="614C0338">
            <wp:extent cx="4747671" cy="320067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0E29" w14:textId="331D7AB5" w:rsidR="0025558D" w:rsidRDefault="0025558D" w:rsidP="00C27D11">
      <w:pPr>
        <w:spacing w:before="120" w:after="120"/>
        <w:ind w:firstLine="425"/>
      </w:pPr>
      <w:r>
        <w:rPr>
          <w:rFonts w:hint="eastAsia"/>
        </w:rPr>
        <w:t>测试</w:t>
      </w:r>
      <w:r w:rsidR="0055644E">
        <w:rPr>
          <w:rFonts w:hint="eastAsia"/>
        </w:rPr>
        <w:t>成功</w:t>
      </w:r>
    </w:p>
    <w:p w14:paraId="0CF941C8" w14:textId="77777777" w:rsidR="00AF3A4C" w:rsidRPr="00DB2B22" w:rsidRDefault="00AF3A4C" w:rsidP="00C27D11">
      <w:pPr>
        <w:spacing w:before="120" w:after="120"/>
        <w:ind w:firstLine="425"/>
        <w:rPr>
          <w:rFonts w:hint="eastAsia"/>
        </w:rPr>
      </w:pPr>
    </w:p>
    <w:p w14:paraId="38768D34" w14:textId="731FA8A4" w:rsidR="00DB2B22" w:rsidRDefault="00DB2B22" w:rsidP="00C27D11">
      <w:pPr>
        <w:spacing w:before="120" w:after="120"/>
        <w:ind w:firstLine="425"/>
      </w:pPr>
      <w:r w:rsidRPr="00DB2B22">
        <w:rPr>
          <w:rFonts w:hint="eastAsia"/>
        </w:rPr>
        <w:t>(</w:t>
      </w:r>
      <w:r w:rsidRPr="00DB2B22">
        <w:t>3)</w:t>
      </w:r>
      <w:r w:rsidR="0045440B">
        <w:t>SMB</w:t>
      </w:r>
      <w:r w:rsidR="00E15F79">
        <w:t>(</w:t>
      </w:r>
      <w:r w:rsidR="008A6BFF">
        <w:rPr>
          <w:rFonts w:hint="eastAsia"/>
        </w:rPr>
        <w:t>使用</w:t>
      </w:r>
      <w:r w:rsidR="00E15F79">
        <w:t>Samba)</w:t>
      </w:r>
    </w:p>
    <w:p w14:paraId="0715F3A3" w14:textId="459277DA" w:rsidR="00F9333B" w:rsidRDefault="0067567F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50BE8F21" wp14:editId="005C33D2">
            <wp:extent cx="4323975" cy="1348740"/>
            <wp:effectExtent l="0" t="0" r="63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1779" cy="13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CD00" w14:textId="045970B7" w:rsidR="0053211E" w:rsidRDefault="0053211E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7645D6FF" wp14:editId="7055EF84">
            <wp:extent cx="3223539" cy="975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1EB" w14:textId="77777777" w:rsidR="0053211E" w:rsidRDefault="0067567F" w:rsidP="00C27D11">
      <w:pPr>
        <w:spacing w:before="120" w:after="120"/>
        <w:ind w:firstLine="425"/>
      </w:pPr>
      <w:r>
        <w:rPr>
          <w:rFonts w:hint="eastAsia"/>
        </w:rPr>
        <w:t>yum</w:t>
      </w:r>
      <w:r>
        <w:t xml:space="preserve"> -y install samba samba-client samba-common</w:t>
      </w:r>
    </w:p>
    <w:p w14:paraId="306DA6CD" w14:textId="2DA74695" w:rsidR="0029100E" w:rsidRDefault="0053211E" w:rsidP="002D54D3">
      <w:pPr>
        <w:spacing w:before="120" w:after="120"/>
        <w:ind w:firstLine="425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samba</w:t>
      </w:r>
      <w:r w:rsidR="0067567F">
        <w:t xml:space="preserve"> </w:t>
      </w:r>
      <w:r w:rsidR="0067567F">
        <w:rPr>
          <w:rFonts w:hint="eastAsia"/>
        </w:rPr>
        <w:t>安装服务</w:t>
      </w:r>
    </w:p>
    <w:p w14:paraId="054B8352" w14:textId="77777777" w:rsidR="002D54D3" w:rsidRDefault="002D54D3" w:rsidP="002D54D3">
      <w:pPr>
        <w:spacing w:before="120" w:after="120"/>
        <w:ind w:firstLine="425"/>
        <w:rPr>
          <w:rFonts w:hint="eastAsia"/>
        </w:rPr>
      </w:pPr>
    </w:p>
    <w:p w14:paraId="48C03798" w14:textId="069E6851" w:rsidR="0029100E" w:rsidRDefault="002D54D3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0614A31A" wp14:editId="137F4575">
            <wp:extent cx="5486400" cy="9582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7FEE" w14:textId="51DD1197" w:rsidR="0029100E" w:rsidRDefault="002D54D3" w:rsidP="00C27D11">
      <w:pPr>
        <w:spacing w:before="120" w:after="120"/>
        <w:ind w:firstLine="425"/>
      </w:pPr>
      <w:r>
        <w:rPr>
          <w:rFonts w:hint="eastAsia"/>
        </w:rPr>
        <w:t>查看</w:t>
      </w:r>
      <w:r>
        <w:rPr>
          <w:rFonts w:hint="eastAsia"/>
        </w:rPr>
        <w:t>SMB</w:t>
      </w:r>
      <w:r>
        <w:rPr>
          <w:rFonts w:hint="eastAsia"/>
        </w:rPr>
        <w:t>服务状态</w:t>
      </w:r>
    </w:p>
    <w:p w14:paraId="28F8A992" w14:textId="668E061A" w:rsidR="00F45D19" w:rsidRDefault="00F45D19" w:rsidP="00C27D11">
      <w:pPr>
        <w:spacing w:before="120" w:after="120"/>
        <w:ind w:firstLine="425"/>
      </w:pPr>
    </w:p>
    <w:p w14:paraId="718CF8E5" w14:textId="1819B043" w:rsidR="00F45D19" w:rsidRDefault="00A52DA4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4948EA7B" wp14:editId="6E4CEC7F">
            <wp:extent cx="5486400" cy="2341880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203" w14:textId="75697C80" w:rsidR="00A52DA4" w:rsidRDefault="00A52DA4" w:rsidP="00C27D11">
      <w:pPr>
        <w:spacing w:before="120" w:after="120"/>
        <w:ind w:firstLine="425"/>
      </w:pPr>
      <w:r>
        <w:rPr>
          <w:rFonts w:hint="eastAsia"/>
        </w:rPr>
        <w:t>启动</w:t>
      </w:r>
      <w:r>
        <w:rPr>
          <w:rFonts w:hint="eastAsia"/>
        </w:rPr>
        <w:t>SMB</w:t>
      </w:r>
      <w:r>
        <w:rPr>
          <w:rFonts w:hint="eastAsia"/>
        </w:rPr>
        <w:t>服务</w:t>
      </w:r>
    </w:p>
    <w:p w14:paraId="6ADA4172" w14:textId="520D917F" w:rsidR="00ED5E17" w:rsidRDefault="00ED5E17" w:rsidP="00C27D11">
      <w:pPr>
        <w:spacing w:before="120" w:after="120"/>
        <w:ind w:firstLine="425"/>
      </w:pPr>
    </w:p>
    <w:p w14:paraId="6D93A24E" w14:textId="71856883" w:rsidR="00ED5E17" w:rsidRDefault="00DD3883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1045C600" wp14:editId="5FC9B541">
            <wp:extent cx="4206605" cy="922100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52B7" w14:textId="6B82BACB" w:rsidR="00DD3883" w:rsidRDefault="00DD3883" w:rsidP="00C27D11">
      <w:pPr>
        <w:spacing w:before="120" w:after="120"/>
        <w:ind w:firstLine="425"/>
      </w:pPr>
      <w:r>
        <w:rPr>
          <w:rFonts w:hint="eastAsia"/>
        </w:rPr>
        <w:t>保存配置文件</w:t>
      </w:r>
    </w:p>
    <w:p w14:paraId="1144FBC7" w14:textId="1E7BC8DA" w:rsidR="00A06773" w:rsidRDefault="00A06773" w:rsidP="00C27D11">
      <w:pPr>
        <w:spacing w:before="120" w:after="120"/>
        <w:ind w:firstLine="425"/>
      </w:pPr>
    </w:p>
    <w:p w14:paraId="0DD51895" w14:textId="68E20950" w:rsidR="00A06773" w:rsidRDefault="00A06773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7BB09C48" wp14:editId="416863DA">
            <wp:extent cx="3635055" cy="4640982"/>
            <wp:effectExtent l="0" t="0" r="381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27AA" w14:textId="04D567D7" w:rsidR="00A06773" w:rsidRDefault="00A06773" w:rsidP="00C27D11">
      <w:pPr>
        <w:spacing w:before="120" w:after="120"/>
        <w:ind w:firstLine="425"/>
      </w:pPr>
      <w:r>
        <w:rPr>
          <w:rFonts w:hint="eastAsia"/>
        </w:rPr>
        <w:t>修改配置文件</w:t>
      </w:r>
    </w:p>
    <w:p w14:paraId="09FD5D41" w14:textId="77777777" w:rsidR="00200C14" w:rsidRDefault="00200C14" w:rsidP="00C27D11">
      <w:pPr>
        <w:spacing w:before="120" w:after="120"/>
        <w:ind w:firstLine="425"/>
        <w:rPr>
          <w:rFonts w:hint="eastAsia"/>
        </w:rPr>
      </w:pPr>
    </w:p>
    <w:p w14:paraId="6307558F" w14:textId="6FE30E9E" w:rsidR="0029100E" w:rsidRDefault="00113CB2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7D00B6A2" wp14:editId="7716FA57">
            <wp:extent cx="5486400" cy="156654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B79" w14:textId="7D25EE3B" w:rsidR="00877348" w:rsidRDefault="00877348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333148EB" wp14:editId="04C7200A">
            <wp:extent cx="3033023" cy="144793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116" w14:textId="2C900CE0" w:rsidR="00113CB2" w:rsidRDefault="00113CB2" w:rsidP="00C27D11">
      <w:pPr>
        <w:spacing w:before="120" w:after="120"/>
        <w:ind w:firstLine="425"/>
      </w:pPr>
      <w:r>
        <w:rPr>
          <w:rFonts w:hint="eastAsia"/>
        </w:rPr>
        <w:t>创建共享目录</w:t>
      </w:r>
    </w:p>
    <w:p w14:paraId="2D4AA520" w14:textId="0D344E4F" w:rsidR="00F544D7" w:rsidRDefault="00F544D7" w:rsidP="00C27D11">
      <w:pPr>
        <w:spacing w:before="120" w:after="120"/>
        <w:ind w:firstLine="425"/>
      </w:pPr>
    </w:p>
    <w:p w14:paraId="2AACD4CA" w14:textId="5FB70B6C" w:rsidR="00E958D8" w:rsidRDefault="00892941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0C3E28E5" wp14:editId="47B399EE">
            <wp:extent cx="3208298" cy="281964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AB6" w14:textId="73A24FDC" w:rsidR="00F544D7" w:rsidRDefault="00F544D7" w:rsidP="00C27D11">
      <w:pPr>
        <w:spacing w:before="120" w:after="120"/>
        <w:ind w:firstLine="425"/>
        <w:rPr>
          <w:rFonts w:hint="eastAsia"/>
        </w:rPr>
      </w:pPr>
      <w:r>
        <w:rPr>
          <w:rFonts w:hint="eastAsia"/>
        </w:rPr>
        <w:t>关闭防火墙</w:t>
      </w:r>
    </w:p>
    <w:p w14:paraId="1A2FDF12" w14:textId="7CDC3CE2" w:rsidR="00113CB2" w:rsidRDefault="00DA55F7" w:rsidP="00C27D11">
      <w:pPr>
        <w:spacing w:before="120" w:after="120"/>
        <w:ind w:firstLine="425"/>
      </w:pPr>
      <w:r>
        <w:rPr>
          <w:noProof/>
        </w:rPr>
        <w:lastRenderedPageBreak/>
        <w:drawing>
          <wp:inline distT="0" distB="0" distL="0" distR="0" wp14:anchorId="61837991" wp14:editId="0BDB8B18">
            <wp:extent cx="3924640" cy="2049958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7A6" w14:textId="06BA469E" w:rsidR="00DA55F7" w:rsidRDefault="00DA55F7" w:rsidP="00C27D11">
      <w:pPr>
        <w:spacing w:before="120" w:after="120"/>
        <w:ind w:firstLine="425"/>
      </w:pPr>
      <w:r>
        <w:rPr>
          <w:noProof/>
        </w:rPr>
        <w:drawing>
          <wp:inline distT="0" distB="0" distL="0" distR="0" wp14:anchorId="33F1E33C" wp14:editId="47D9B9D0">
            <wp:extent cx="5486400" cy="702310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E03" w14:textId="7894D364" w:rsidR="00DA55F7" w:rsidRDefault="00DA55F7" w:rsidP="00C27D11">
      <w:pPr>
        <w:spacing w:before="120" w:after="120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007EA99B" wp14:editId="55AD991B">
            <wp:extent cx="5486400" cy="665480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9565D5" w14:textId="6EC66C57" w:rsidR="00DA55F7" w:rsidRDefault="00DA55F7" w:rsidP="00C27D11">
      <w:pPr>
        <w:spacing w:before="120" w:after="120"/>
        <w:ind w:firstLine="425"/>
      </w:pPr>
    </w:p>
    <w:p w14:paraId="4D373FAA" w14:textId="5A9763CB" w:rsidR="00DA55F7" w:rsidRPr="00DB2B22" w:rsidRDefault="00DA55F7" w:rsidP="00C27D11">
      <w:pPr>
        <w:spacing w:before="120" w:after="120"/>
        <w:ind w:firstLine="425"/>
        <w:rPr>
          <w:rFonts w:hint="eastAsia"/>
        </w:rPr>
      </w:pPr>
      <w:r>
        <w:rPr>
          <w:rFonts w:hint="eastAsia"/>
        </w:rPr>
        <w:t>测试，匿名用户访问共享文件夹成功</w:t>
      </w:r>
    </w:p>
    <w:permEnd w:id="1306600798"/>
    <w:p w14:paraId="08D1492E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5D118CBA" w14:textId="437CD731" w:rsidR="00D4081B" w:rsidRDefault="00A96098" w:rsidP="00A96098">
      <w:pPr>
        <w:pStyle w:val="a0"/>
        <w:spacing w:before="120" w:after="120"/>
        <w:ind w:left="425" w:firstLineChars="0" w:firstLine="0"/>
        <w:rPr>
          <w:rFonts w:asciiTheme="minorEastAsia" w:hAnsiTheme="minorEastAsia"/>
          <w:color w:val="000000" w:themeColor="text1"/>
        </w:rPr>
      </w:pPr>
      <w:permStart w:id="1527147345" w:edGrp="everyone"/>
      <w:r>
        <w:rPr>
          <w:rFonts w:asciiTheme="minorEastAsia" w:hAnsiTheme="minorEastAsia" w:hint="eastAsia"/>
          <w:color w:val="000000" w:themeColor="text1"/>
        </w:rPr>
        <w:t>1.学会了安装各种应用层的软件，以及其应用</w:t>
      </w:r>
    </w:p>
    <w:p w14:paraId="27583A6F" w14:textId="0004CA9A" w:rsidR="00A96098" w:rsidRDefault="00A96098" w:rsidP="00A96098">
      <w:pPr>
        <w:pStyle w:val="a0"/>
        <w:spacing w:before="120" w:after="120"/>
        <w:ind w:left="425" w:firstLineChars="0" w:firstLine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2.对客户端，服务端，Web端的理解更加深刻</w:t>
      </w:r>
    </w:p>
    <w:p w14:paraId="52DD31E3" w14:textId="34F52159" w:rsidR="00B52B01" w:rsidRPr="00A96098" w:rsidRDefault="00B52B01" w:rsidP="00A96098">
      <w:pPr>
        <w:pStyle w:val="a0"/>
        <w:spacing w:before="120" w:after="120"/>
        <w:ind w:left="425" w:firstLineChars="0" w:firstLine="0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3.更加熟练运用Linux服务器</w:t>
      </w:r>
      <w:r w:rsidR="00AC10A7">
        <w:rPr>
          <w:rFonts w:asciiTheme="minorEastAsia" w:hAnsiTheme="minorEastAsia" w:hint="eastAsia"/>
          <w:color w:val="000000" w:themeColor="text1"/>
        </w:rPr>
        <w:t>命令</w:t>
      </w:r>
      <w:permEnd w:id="1527147345"/>
    </w:p>
    <w:sectPr w:rsidR="00B52B01" w:rsidRPr="00A96098" w:rsidSect="00020260">
      <w:headerReference w:type="default" r:id="rId78"/>
      <w:footerReference w:type="default" r:id="rId79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7CE25" w14:textId="77777777" w:rsidR="009802FA" w:rsidRDefault="009802FA" w:rsidP="007463A1">
      <w:r>
        <w:separator/>
      </w:r>
    </w:p>
  </w:endnote>
  <w:endnote w:type="continuationSeparator" w:id="0">
    <w:p w14:paraId="0CB4587C" w14:textId="77777777" w:rsidR="009802FA" w:rsidRDefault="009802FA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DFBiaoKaiShu-SB-HKSCS-U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778FE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37197" w14:textId="77777777" w:rsidR="009802FA" w:rsidRDefault="009802FA" w:rsidP="007463A1">
      <w:r>
        <w:separator/>
      </w:r>
    </w:p>
  </w:footnote>
  <w:footnote w:type="continuationSeparator" w:id="0">
    <w:p w14:paraId="04180C2B" w14:textId="77777777" w:rsidR="009802FA" w:rsidRDefault="009802FA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DD3AF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34C"/>
    <w:rsid w:val="0000679F"/>
    <w:rsid w:val="00013423"/>
    <w:rsid w:val="00014A3D"/>
    <w:rsid w:val="00020260"/>
    <w:rsid w:val="00027528"/>
    <w:rsid w:val="00052FC6"/>
    <w:rsid w:val="000577EC"/>
    <w:rsid w:val="00061442"/>
    <w:rsid w:val="00065749"/>
    <w:rsid w:val="000770FC"/>
    <w:rsid w:val="00084577"/>
    <w:rsid w:val="00097805"/>
    <w:rsid w:val="000A44EC"/>
    <w:rsid w:val="000B04FC"/>
    <w:rsid w:val="000B5F59"/>
    <w:rsid w:val="000C0D0F"/>
    <w:rsid w:val="000D0B76"/>
    <w:rsid w:val="000D6A08"/>
    <w:rsid w:val="000E23C4"/>
    <w:rsid w:val="000F1CC4"/>
    <w:rsid w:val="000F1F20"/>
    <w:rsid w:val="00113CB2"/>
    <w:rsid w:val="0011621D"/>
    <w:rsid w:val="00127E14"/>
    <w:rsid w:val="00144021"/>
    <w:rsid w:val="0016602B"/>
    <w:rsid w:val="00172163"/>
    <w:rsid w:val="00192042"/>
    <w:rsid w:val="001A5A3B"/>
    <w:rsid w:val="001A6C6F"/>
    <w:rsid w:val="001C6799"/>
    <w:rsid w:val="001C6F88"/>
    <w:rsid w:val="001C737C"/>
    <w:rsid w:val="001D35CF"/>
    <w:rsid w:val="001D6BE3"/>
    <w:rsid w:val="001D6EEF"/>
    <w:rsid w:val="001E7BB9"/>
    <w:rsid w:val="001F3C58"/>
    <w:rsid w:val="001F5795"/>
    <w:rsid w:val="00200C14"/>
    <w:rsid w:val="002122E7"/>
    <w:rsid w:val="002164B8"/>
    <w:rsid w:val="002237AA"/>
    <w:rsid w:val="00237250"/>
    <w:rsid w:val="00246418"/>
    <w:rsid w:val="002468FA"/>
    <w:rsid w:val="0025558D"/>
    <w:rsid w:val="00274A52"/>
    <w:rsid w:val="0029100E"/>
    <w:rsid w:val="002D54D3"/>
    <w:rsid w:val="002D56CB"/>
    <w:rsid w:val="0031075C"/>
    <w:rsid w:val="003467EA"/>
    <w:rsid w:val="003504DA"/>
    <w:rsid w:val="0036005D"/>
    <w:rsid w:val="00361E53"/>
    <w:rsid w:val="00370BAD"/>
    <w:rsid w:val="00375ECB"/>
    <w:rsid w:val="003A0B93"/>
    <w:rsid w:val="003A6777"/>
    <w:rsid w:val="003A7184"/>
    <w:rsid w:val="003D6017"/>
    <w:rsid w:val="00405C7C"/>
    <w:rsid w:val="00406C65"/>
    <w:rsid w:val="004070C9"/>
    <w:rsid w:val="00415B51"/>
    <w:rsid w:val="00430F58"/>
    <w:rsid w:val="0045032F"/>
    <w:rsid w:val="00454347"/>
    <w:rsid w:val="0045440B"/>
    <w:rsid w:val="00491076"/>
    <w:rsid w:val="00491B9C"/>
    <w:rsid w:val="00493552"/>
    <w:rsid w:val="004A16E5"/>
    <w:rsid w:val="004B580E"/>
    <w:rsid w:val="004C59D6"/>
    <w:rsid w:val="004D6AFC"/>
    <w:rsid w:val="004D6D2F"/>
    <w:rsid w:val="004F7E27"/>
    <w:rsid w:val="0051053A"/>
    <w:rsid w:val="00523B5E"/>
    <w:rsid w:val="005277F0"/>
    <w:rsid w:val="0053211E"/>
    <w:rsid w:val="00542597"/>
    <w:rsid w:val="0055644E"/>
    <w:rsid w:val="00572C54"/>
    <w:rsid w:val="00584237"/>
    <w:rsid w:val="005F5D43"/>
    <w:rsid w:val="005F78CB"/>
    <w:rsid w:val="006140CA"/>
    <w:rsid w:val="006466F2"/>
    <w:rsid w:val="0066208C"/>
    <w:rsid w:val="0067265F"/>
    <w:rsid w:val="0067567F"/>
    <w:rsid w:val="0068788D"/>
    <w:rsid w:val="006A612C"/>
    <w:rsid w:val="006B0C9C"/>
    <w:rsid w:val="006C0728"/>
    <w:rsid w:val="006C1D47"/>
    <w:rsid w:val="006E7600"/>
    <w:rsid w:val="006F5758"/>
    <w:rsid w:val="006F7A17"/>
    <w:rsid w:val="00704EF1"/>
    <w:rsid w:val="00716139"/>
    <w:rsid w:val="00743784"/>
    <w:rsid w:val="007463A1"/>
    <w:rsid w:val="00750F71"/>
    <w:rsid w:val="00757592"/>
    <w:rsid w:val="007663D6"/>
    <w:rsid w:val="007F60E3"/>
    <w:rsid w:val="00801F00"/>
    <w:rsid w:val="00810E84"/>
    <w:rsid w:val="00813D89"/>
    <w:rsid w:val="00820F4D"/>
    <w:rsid w:val="00836E8C"/>
    <w:rsid w:val="00837FF9"/>
    <w:rsid w:val="008436E7"/>
    <w:rsid w:val="00871542"/>
    <w:rsid w:val="00877215"/>
    <w:rsid w:val="00877348"/>
    <w:rsid w:val="008845E5"/>
    <w:rsid w:val="00892695"/>
    <w:rsid w:val="00892941"/>
    <w:rsid w:val="008A3EC8"/>
    <w:rsid w:val="008A6BFF"/>
    <w:rsid w:val="008F131D"/>
    <w:rsid w:val="00914C12"/>
    <w:rsid w:val="009203B5"/>
    <w:rsid w:val="0092054E"/>
    <w:rsid w:val="00922BE4"/>
    <w:rsid w:val="00931088"/>
    <w:rsid w:val="0095034C"/>
    <w:rsid w:val="00951E36"/>
    <w:rsid w:val="00955ADD"/>
    <w:rsid w:val="00957AE9"/>
    <w:rsid w:val="00961754"/>
    <w:rsid w:val="0097038D"/>
    <w:rsid w:val="009802FA"/>
    <w:rsid w:val="009A5F5D"/>
    <w:rsid w:val="009A772B"/>
    <w:rsid w:val="009B4F97"/>
    <w:rsid w:val="009C7809"/>
    <w:rsid w:val="009D5651"/>
    <w:rsid w:val="009D63CC"/>
    <w:rsid w:val="009F010C"/>
    <w:rsid w:val="009F56CA"/>
    <w:rsid w:val="009F71B8"/>
    <w:rsid w:val="00A01610"/>
    <w:rsid w:val="00A02AF8"/>
    <w:rsid w:val="00A06773"/>
    <w:rsid w:val="00A140D2"/>
    <w:rsid w:val="00A22321"/>
    <w:rsid w:val="00A33EB1"/>
    <w:rsid w:val="00A52DA4"/>
    <w:rsid w:val="00A96098"/>
    <w:rsid w:val="00AA2736"/>
    <w:rsid w:val="00AA3BA2"/>
    <w:rsid w:val="00AB7775"/>
    <w:rsid w:val="00AC10A7"/>
    <w:rsid w:val="00AC1E74"/>
    <w:rsid w:val="00AF3A4C"/>
    <w:rsid w:val="00AF4E82"/>
    <w:rsid w:val="00B11CAF"/>
    <w:rsid w:val="00B377AF"/>
    <w:rsid w:val="00B52B01"/>
    <w:rsid w:val="00B81B01"/>
    <w:rsid w:val="00BB6273"/>
    <w:rsid w:val="00BB7905"/>
    <w:rsid w:val="00BD7400"/>
    <w:rsid w:val="00C049ED"/>
    <w:rsid w:val="00C07A96"/>
    <w:rsid w:val="00C13671"/>
    <w:rsid w:val="00C26AD4"/>
    <w:rsid w:val="00C27D11"/>
    <w:rsid w:val="00C46A12"/>
    <w:rsid w:val="00C61131"/>
    <w:rsid w:val="00C62399"/>
    <w:rsid w:val="00C72581"/>
    <w:rsid w:val="00CB7E1A"/>
    <w:rsid w:val="00CE40A4"/>
    <w:rsid w:val="00CF485A"/>
    <w:rsid w:val="00CF614C"/>
    <w:rsid w:val="00D02DA0"/>
    <w:rsid w:val="00D1199D"/>
    <w:rsid w:val="00D2328D"/>
    <w:rsid w:val="00D328C3"/>
    <w:rsid w:val="00D4081B"/>
    <w:rsid w:val="00D44FE3"/>
    <w:rsid w:val="00D452BA"/>
    <w:rsid w:val="00D5691D"/>
    <w:rsid w:val="00D62722"/>
    <w:rsid w:val="00D6534C"/>
    <w:rsid w:val="00D84632"/>
    <w:rsid w:val="00DA55F7"/>
    <w:rsid w:val="00DA79ED"/>
    <w:rsid w:val="00DB2B22"/>
    <w:rsid w:val="00DC75FE"/>
    <w:rsid w:val="00DD3883"/>
    <w:rsid w:val="00DE5DE2"/>
    <w:rsid w:val="00DE68F3"/>
    <w:rsid w:val="00E076DF"/>
    <w:rsid w:val="00E15F79"/>
    <w:rsid w:val="00E16847"/>
    <w:rsid w:val="00E2187D"/>
    <w:rsid w:val="00E33C78"/>
    <w:rsid w:val="00E64B36"/>
    <w:rsid w:val="00E74FA4"/>
    <w:rsid w:val="00E83E66"/>
    <w:rsid w:val="00E958D8"/>
    <w:rsid w:val="00EA2D2C"/>
    <w:rsid w:val="00EA3459"/>
    <w:rsid w:val="00EB6AD2"/>
    <w:rsid w:val="00EC590B"/>
    <w:rsid w:val="00ED5E17"/>
    <w:rsid w:val="00EE0154"/>
    <w:rsid w:val="00EE01D5"/>
    <w:rsid w:val="00EE741C"/>
    <w:rsid w:val="00F23107"/>
    <w:rsid w:val="00F3034C"/>
    <w:rsid w:val="00F35C92"/>
    <w:rsid w:val="00F40FCD"/>
    <w:rsid w:val="00F45D19"/>
    <w:rsid w:val="00F544D7"/>
    <w:rsid w:val="00F74E9B"/>
    <w:rsid w:val="00F9333B"/>
    <w:rsid w:val="00FA46A4"/>
    <w:rsid w:val="00FB3641"/>
    <w:rsid w:val="00FE1D36"/>
    <w:rsid w:val="00FE59D6"/>
    <w:rsid w:val="00FF3409"/>
    <w:rsid w:val="00FF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6D5CE"/>
  <w15:chartTrackingRefBased/>
  <w15:docId w15:val="{861CCD46-CC77-49E8-9EF7-D3E078632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  <w:style w:type="character" w:customStyle="1" w:styleId="fontstyle01">
    <w:name w:val="fontstyle01"/>
    <w:basedOn w:val="a1"/>
    <w:rsid w:val="00C13671"/>
    <w:rPr>
      <w:rFonts w:ascii="DFBiaoKaiShu-SB-HKSCS-U" w:hAnsi="DFBiaoKaiShu-SB-HKSCS-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C1367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&#23398;&#20064;&#31508;&#35760;\&#36164;&#26009;\&#22823;&#20108;&#19979;\&#35745;&#31639;&#26426;&#32593;&#32476;\&#23454;&#39564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108BD-514A-407F-8699-71629BCFF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1049</TotalTime>
  <Pages>39</Pages>
  <Words>196</Words>
  <Characters>1118</Characters>
  <Application>Microsoft Office Word</Application>
  <DocSecurity>8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18705996097</dc:creator>
  <cp:keywords/>
  <dc:description/>
  <cp:lastModifiedBy>林 正男</cp:lastModifiedBy>
  <cp:revision>202</cp:revision>
  <dcterms:created xsi:type="dcterms:W3CDTF">2020-05-06T02:08:00Z</dcterms:created>
  <dcterms:modified xsi:type="dcterms:W3CDTF">2020-05-08T16:01:00Z</dcterms:modified>
</cp:coreProperties>
</file>