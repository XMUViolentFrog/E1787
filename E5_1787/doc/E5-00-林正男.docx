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295136836" w:edGrp="everyone"/>
      <w:r w:rsidR="002F0143" w:rsidRPr="002F0143">
        <w:rPr>
          <w:rFonts w:ascii="Times New Roman" w:hAnsi="Times New Roman" w:hint="eastAsia"/>
          <w:b/>
          <w:sz w:val="28"/>
          <w:szCs w:val="28"/>
          <w:u w:val="single"/>
        </w:rPr>
        <w:t>实验五</w:t>
      </w:r>
      <w:r w:rsidR="002F0143" w:rsidRPr="002F0143">
        <w:rPr>
          <w:rFonts w:ascii="Times New Roman" w:hAnsi="Times New Roman" w:hint="eastAsia"/>
          <w:b/>
          <w:sz w:val="28"/>
          <w:szCs w:val="28"/>
          <w:u w:val="single"/>
        </w:rPr>
        <w:t xml:space="preserve"> CISCO IOS </w:t>
      </w:r>
      <w:r w:rsidR="002F0143" w:rsidRPr="002F0143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129513683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553467518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4E7C8E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553467518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13813328" w:edGrp="everyone"/>
      <w:r w:rsidR="004E7C8E">
        <w:rPr>
          <w:rFonts w:ascii="Times New Roman" w:hAnsi="Times New Roman" w:hint="eastAsia"/>
          <w:b/>
          <w:sz w:val="28"/>
          <w:szCs w:val="28"/>
          <w:u w:val="single"/>
        </w:rPr>
        <w:t>林正男</w:t>
      </w:r>
      <w:permEnd w:id="413813328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907846957" w:edGrp="everyone"/>
      <w:r w:rsidR="004E7C8E">
        <w:rPr>
          <w:rFonts w:ascii="Times New Roman" w:hAnsi="Times New Roman" w:hint="eastAsia"/>
          <w:b/>
          <w:sz w:val="28"/>
          <w:szCs w:val="28"/>
          <w:u w:val="single"/>
        </w:rPr>
        <w:t>20420172201787</w:t>
      </w:r>
      <w:permEnd w:id="1907846957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913933942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913933942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90723689" w:edGrp="everyone"/>
      <w:r w:rsidR="00110B2B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190723689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088046676" w:edGrp="everyone"/>
      <w:r w:rsidR="00110B2B">
        <w:rPr>
          <w:rFonts w:ascii="Times New Roman" w:hAnsi="Times New Roman" w:hint="eastAsia"/>
          <w:b/>
          <w:sz w:val="28"/>
          <w:szCs w:val="28"/>
          <w:u w:val="single"/>
        </w:rPr>
        <w:t>8</w:t>
      </w:r>
      <w:permEnd w:id="1088046676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949496759" w:edGrp="everyone"/>
      <w:r w:rsidR="007463A1">
        <w:rPr>
          <w:b/>
          <w:sz w:val="28"/>
          <w:szCs w:val="28"/>
        </w:rPr>
        <w:t>20</w:t>
      </w:r>
      <w:permEnd w:id="949496759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221278475" w:edGrp="everyone"/>
      <w:r>
        <w:rPr>
          <w:rFonts w:hint="eastAsia"/>
          <w:b/>
          <w:sz w:val="28"/>
          <w:szCs w:val="28"/>
        </w:rPr>
        <w:t xml:space="preserve"> </w:t>
      </w:r>
      <w:r w:rsidR="00A843F4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 </w:t>
      </w:r>
      <w:permEnd w:id="221278475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572992381" w:edGrp="everyone"/>
      <w:r>
        <w:rPr>
          <w:rFonts w:hint="eastAsia"/>
          <w:b/>
          <w:sz w:val="28"/>
          <w:szCs w:val="28"/>
        </w:rPr>
        <w:t xml:space="preserve"> </w:t>
      </w:r>
      <w:r w:rsidR="00A843F4">
        <w:rPr>
          <w:rFonts w:hint="eastAsia"/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 xml:space="preserve"> </w:t>
      </w:r>
      <w:permEnd w:id="572992381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634C5D" w:rsidRDefault="00634C5D" w:rsidP="00D328C3">
      <w:pPr>
        <w:pStyle w:val="a0"/>
        <w:spacing w:before="120" w:after="120"/>
        <w:ind w:firstLine="480"/>
      </w:pPr>
      <w:permStart w:id="434372664" w:edGrp="everyone"/>
      <w:r>
        <w:rPr>
          <w:rFonts w:hint="eastAsia"/>
        </w:rPr>
        <w:t>1.</w:t>
      </w:r>
      <w:r w:rsidRPr="00634C5D">
        <w:rPr>
          <w:rFonts w:hint="eastAsia"/>
        </w:rPr>
        <w:t>使用</w:t>
      </w:r>
      <w:r w:rsidRPr="00634C5D">
        <w:rPr>
          <w:rFonts w:hint="eastAsia"/>
        </w:rPr>
        <w:t xml:space="preserve"> Router eSIM v1.1 </w:t>
      </w:r>
      <w:r w:rsidRPr="00634C5D">
        <w:rPr>
          <w:rFonts w:hint="eastAsia"/>
        </w:rPr>
        <w:t>模拟器来模拟路由器的配置环境；</w:t>
      </w:r>
    </w:p>
    <w:p w:rsidR="00634C5D" w:rsidRPr="00D328C3" w:rsidRDefault="00634C5D" w:rsidP="00D328C3">
      <w:pPr>
        <w:pStyle w:val="a0"/>
        <w:spacing w:before="120" w:after="120"/>
        <w:ind w:firstLine="480"/>
      </w:pPr>
      <w:r>
        <w:rPr>
          <w:rFonts w:hint="eastAsia"/>
        </w:rPr>
        <w:t>2.</w:t>
      </w:r>
      <w:r w:rsidRPr="00634C5D">
        <w:rPr>
          <w:rFonts w:hint="eastAsia"/>
        </w:rPr>
        <w:t>使用</w:t>
      </w:r>
      <w:r w:rsidRPr="00634C5D">
        <w:rPr>
          <w:rFonts w:hint="eastAsia"/>
        </w:rPr>
        <w:t xml:space="preserve"> CCNA Network Visualizer 6.0 </w:t>
      </w:r>
      <w:r w:rsidRPr="00634C5D">
        <w:rPr>
          <w:rFonts w:hint="eastAsia"/>
        </w:rPr>
        <w:t>配置静态路由、动态路由和交换机端口的</w:t>
      </w:r>
      <w:r w:rsidRPr="00634C5D">
        <w:rPr>
          <w:rFonts w:hint="eastAsia"/>
        </w:rPr>
        <w:t xml:space="preserve"> VLAN</w:t>
      </w:r>
      <w:r w:rsidRPr="00634C5D">
        <w:rPr>
          <w:rFonts w:hint="eastAsia"/>
        </w:rPr>
        <w:t>（虚拟局域网）。</w:t>
      </w:r>
    </w:p>
    <w:permEnd w:id="434372664"/>
    <w:p w:rsidR="00491B9C" w:rsidRDefault="00491B9C" w:rsidP="00491B9C">
      <w:pPr>
        <w:pStyle w:val="1"/>
        <w:spacing w:before="240" w:after="240"/>
      </w:pPr>
      <w:r>
        <w:t>实验环境</w:t>
      </w:r>
    </w:p>
    <w:p w:rsidR="00B6573F" w:rsidRDefault="00B6573F" w:rsidP="00491B9C">
      <w:pPr>
        <w:pStyle w:val="a0"/>
        <w:spacing w:before="120" w:after="120"/>
        <w:ind w:firstLine="480"/>
      </w:pPr>
      <w:permStart w:id="1250236639" w:edGrp="everyone"/>
      <w:r>
        <w:rPr>
          <w:rFonts w:hint="eastAsia"/>
        </w:rPr>
        <w:t>Windows10</w:t>
      </w:r>
      <w:r w:rsidR="005410AE">
        <w:rPr>
          <w:rFonts w:hint="eastAsia"/>
        </w:rPr>
        <w:t>,</w:t>
      </w:r>
      <w:r w:rsidR="005410AE">
        <w:t xml:space="preserve"> </w:t>
      </w:r>
      <w:r w:rsidR="00F42644">
        <w:rPr>
          <w:rFonts w:hint="eastAsia"/>
        </w:rPr>
        <w:t>Router_</w:t>
      </w:r>
      <w:r w:rsidR="00F42644">
        <w:t>eSIM_v1</w:t>
      </w:r>
      <w:r w:rsidR="00885AFF">
        <w:t xml:space="preserve">, </w:t>
      </w:r>
      <w:r w:rsidR="00BE3936" w:rsidRPr="00634C5D">
        <w:rPr>
          <w:rFonts w:hint="eastAsia"/>
        </w:rPr>
        <w:t>CCNA Network Visualizer 6.0</w:t>
      </w:r>
    </w:p>
    <w:permEnd w:id="1250236639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A60574" w:rsidRPr="00A60574" w:rsidRDefault="00A60574" w:rsidP="00892695">
      <w:pPr>
        <w:pStyle w:val="a0"/>
        <w:spacing w:before="120" w:after="120"/>
        <w:ind w:firstLine="482"/>
        <w:rPr>
          <w:b/>
          <w:bCs/>
        </w:rPr>
      </w:pPr>
      <w:permStart w:id="2128109797" w:edGrp="everyone"/>
      <w:r w:rsidRPr="00A60574">
        <w:rPr>
          <w:rFonts w:hint="eastAsia"/>
          <w:b/>
          <w:bCs/>
        </w:rPr>
        <w:t>1.</w:t>
      </w:r>
      <w:r w:rsidRPr="00A60574">
        <w:rPr>
          <w:rFonts w:hint="eastAsia"/>
          <w:b/>
          <w:bCs/>
        </w:rPr>
        <w:t>路由器常规配置</w:t>
      </w:r>
      <w:r w:rsidR="00B6573F">
        <w:rPr>
          <w:rFonts w:hint="eastAsia"/>
          <w:b/>
          <w:bCs/>
        </w:rPr>
        <w:t>，使用</w:t>
      </w:r>
      <w:r w:rsidR="00712FF2">
        <w:rPr>
          <w:rFonts w:hint="eastAsia"/>
        </w:rPr>
        <w:t>Router_</w:t>
      </w:r>
      <w:r w:rsidR="00712FF2">
        <w:t>eSIM_v1</w:t>
      </w:r>
    </w:p>
    <w:p w:rsidR="003C690B" w:rsidRDefault="003C690B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EFF5C39" wp14:editId="5BCD46AA">
            <wp:extent cx="5486400" cy="3648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95" w:rsidRDefault="003C690B" w:rsidP="00892695">
      <w:pPr>
        <w:pStyle w:val="a0"/>
        <w:spacing w:before="120" w:after="120"/>
        <w:ind w:firstLine="480"/>
      </w:pPr>
      <w:r>
        <w:rPr>
          <w:rFonts w:hint="eastAsia"/>
        </w:rPr>
        <w:t>enable</w:t>
      </w:r>
      <w:r>
        <w:rPr>
          <w:rFonts w:hint="eastAsia"/>
        </w:rPr>
        <w:t>进入超级用户模式</w:t>
      </w:r>
    </w:p>
    <w:p w:rsidR="00892676" w:rsidRDefault="00892676" w:rsidP="00892695">
      <w:pPr>
        <w:pStyle w:val="a0"/>
        <w:spacing w:before="120" w:after="120"/>
        <w:ind w:firstLine="480"/>
      </w:pPr>
    </w:p>
    <w:p w:rsidR="00892676" w:rsidRDefault="00892676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85A69B5" wp14:editId="08983B31">
            <wp:extent cx="5486400" cy="2921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76" w:rsidRDefault="00892676" w:rsidP="00892695">
      <w:pPr>
        <w:pStyle w:val="a0"/>
        <w:spacing w:before="120" w:after="120"/>
        <w:ind w:firstLine="480"/>
      </w:pPr>
      <w:r>
        <w:rPr>
          <w:rFonts w:hint="eastAsia"/>
        </w:rPr>
        <w:t>进入全局配置模式</w:t>
      </w:r>
    </w:p>
    <w:p w:rsidR="00A0297F" w:rsidRDefault="00A0297F" w:rsidP="00892695">
      <w:pPr>
        <w:pStyle w:val="a0"/>
        <w:spacing w:before="120" w:after="120"/>
        <w:ind w:firstLine="480"/>
      </w:pPr>
    </w:p>
    <w:p w:rsidR="00A0297F" w:rsidRDefault="00A0297F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D1F4F86" wp14:editId="2FE3FB95">
            <wp:extent cx="5182049" cy="61727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B3" w:rsidRDefault="00F50FB3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4005071" wp14:editId="5479C6A0">
            <wp:extent cx="5006774" cy="30482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7F" w:rsidRDefault="00A0297F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改变路由器名字</w:t>
      </w:r>
    </w:p>
    <w:p w:rsidR="006952F8" w:rsidRDefault="006952F8" w:rsidP="00892695">
      <w:pPr>
        <w:pStyle w:val="a0"/>
        <w:spacing w:before="120" w:after="120"/>
        <w:ind w:firstLine="480"/>
      </w:pPr>
    </w:p>
    <w:p w:rsidR="006952F8" w:rsidRDefault="003B346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22D8DB0" wp14:editId="200B436E">
            <wp:extent cx="4275190" cy="48772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6E" w:rsidRDefault="003B346E" w:rsidP="00892695">
      <w:pPr>
        <w:pStyle w:val="a0"/>
        <w:spacing w:before="120" w:after="120"/>
        <w:ind w:firstLine="480"/>
      </w:pPr>
      <w:r>
        <w:rPr>
          <w:rFonts w:hint="eastAsia"/>
        </w:rPr>
        <w:t>设置当日消息标题</w:t>
      </w:r>
    </w:p>
    <w:p w:rsidR="00603191" w:rsidRDefault="00603191" w:rsidP="00892695">
      <w:pPr>
        <w:pStyle w:val="a0"/>
        <w:spacing w:before="120" w:after="120"/>
        <w:ind w:firstLine="480"/>
      </w:pPr>
    </w:p>
    <w:p w:rsidR="00603191" w:rsidRDefault="0060319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ACD3D6F" wp14:editId="42B7B604">
            <wp:extent cx="5014395" cy="77730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91" w:rsidRDefault="00603191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配置</w:t>
      </w:r>
      <w:r>
        <w:rPr>
          <w:rFonts w:hint="eastAsia"/>
        </w:rPr>
        <w:t>IP</w:t>
      </w:r>
      <w:r>
        <w:rPr>
          <w:rFonts w:hint="eastAsia"/>
        </w:rPr>
        <w:t>地址映射表</w:t>
      </w:r>
    </w:p>
    <w:p w:rsidR="00B8361A" w:rsidRDefault="00B8361A" w:rsidP="00892695">
      <w:pPr>
        <w:pStyle w:val="a0"/>
        <w:spacing w:before="120" w:after="120"/>
        <w:ind w:firstLine="480"/>
      </w:pPr>
    </w:p>
    <w:p w:rsidR="00077EEC" w:rsidRDefault="00077EE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A28243B" wp14:editId="175BC672">
            <wp:extent cx="3810330" cy="8001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EC" w:rsidRDefault="00077EEC" w:rsidP="00892695">
      <w:pPr>
        <w:pStyle w:val="a0"/>
        <w:spacing w:before="120" w:after="120"/>
        <w:ind w:firstLine="480"/>
      </w:pPr>
      <w:r>
        <w:rPr>
          <w:rFonts w:hint="eastAsia"/>
        </w:rPr>
        <w:t>配置路由器接口的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9E6F3F" w:rsidRDefault="009E6F3F" w:rsidP="00892695">
      <w:pPr>
        <w:pStyle w:val="a0"/>
        <w:spacing w:before="120" w:after="120"/>
        <w:ind w:firstLine="480"/>
        <w:rPr>
          <w:rFonts w:hint="eastAsia"/>
        </w:rPr>
      </w:pPr>
    </w:p>
    <w:p w:rsidR="006721F9" w:rsidRDefault="009E6F3F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C65C2C6" wp14:editId="130CBF28">
            <wp:extent cx="2270957" cy="1524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00" w:rsidRDefault="008A17C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BD84C6E" wp14:editId="07F1C933">
            <wp:extent cx="2240474" cy="182896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C1" w:rsidRDefault="008A17C1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serial</w:t>
      </w:r>
      <w:r w:rsidR="00090DCE">
        <w:t xml:space="preserve"> </w:t>
      </w:r>
      <w:r w:rsidR="004518B4">
        <w:rPr>
          <w:rFonts w:hint="eastAsia"/>
        </w:rPr>
        <w:t>0</w:t>
      </w:r>
      <w:r>
        <w:rPr>
          <w:rFonts w:hint="eastAsia"/>
        </w:rPr>
        <w:t>的时钟信号</w:t>
      </w:r>
    </w:p>
    <w:p w:rsidR="00B14F28" w:rsidRDefault="00B14F28" w:rsidP="00892695">
      <w:pPr>
        <w:pStyle w:val="a0"/>
        <w:spacing w:before="120" w:after="120"/>
        <w:ind w:firstLine="480"/>
        <w:rPr>
          <w:rFonts w:hint="eastAsia"/>
        </w:rPr>
      </w:pPr>
    </w:p>
    <w:p w:rsidR="00B14F28" w:rsidRDefault="00B14F28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EFB07C3" wp14:editId="7E35AAB4">
            <wp:extent cx="2804403" cy="33378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28" w:rsidRDefault="00B14F28" w:rsidP="00892695">
      <w:pPr>
        <w:pStyle w:val="a0"/>
        <w:spacing w:before="120" w:after="120"/>
        <w:ind w:firstLine="480"/>
      </w:pPr>
      <w:r>
        <w:rPr>
          <w:rFonts w:hint="eastAsia"/>
        </w:rPr>
        <w:t>完成情况</w:t>
      </w:r>
    </w:p>
    <w:p w:rsidR="00051174" w:rsidRDefault="00051174" w:rsidP="00892695">
      <w:pPr>
        <w:pStyle w:val="a0"/>
        <w:spacing w:before="120" w:after="120"/>
        <w:ind w:firstLine="480"/>
      </w:pPr>
    </w:p>
    <w:p w:rsidR="00051174" w:rsidRDefault="00CF1B10" w:rsidP="00892695">
      <w:pPr>
        <w:pStyle w:val="a0"/>
        <w:spacing w:before="120" w:after="120"/>
        <w:ind w:firstLine="482"/>
      </w:pPr>
      <w:r w:rsidRPr="00CF1B10">
        <w:rPr>
          <w:rFonts w:hint="eastAsia"/>
          <w:b/>
          <w:bCs/>
        </w:rPr>
        <w:t>2.</w:t>
      </w:r>
      <w:r w:rsidRPr="00CF1B10">
        <w:rPr>
          <w:rFonts w:hint="eastAsia"/>
          <w:b/>
          <w:bCs/>
        </w:rPr>
        <w:t>静态路由配置</w:t>
      </w:r>
      <w:r w:rsidR="008428E0">
        <w:rPr>
          <w:rFonts w:hint="eastAsia"/>
          <w:b/>
          <w:bCs/>
        </w:rPr>
        <w:t>，使用</w:t>
      </w:r>
      <w:r w:rsidR="008428E0" w:rsidRPr="00634C5D">
        <w:rPr>
          <w:rFonts w:hint="eastAsia"/>
        </w:rPr>
        <w:t>CCNA Network Visualizer 6.0</w:t>
      </w:r>
    </w:p>
    <w:p w:rsidR="00CF1B10" w:rsidRDefault="004A1F98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DA4832F" wp14:editId="120C55FA">
            <wp:extent cx="5486400" cy="18580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98" w:rsidRDefault="004A1F98" w:rsidP="00892695">
      <w:pPr>
        <w:pStyle w:val="a0"/>
        <w:spacing w:before="120" w:after="120"/>
        <w:ind w:firstLine="480"/>
      </w:pPr>
      <w:r>
        <w:rPr>
          <w:rFonts w:hint="eastAsia"/>
        </w:rPr>
        <w:t>模拟器上实验设备连接图</w:t>
      </w:r>
    </w:p>
    <w:p w:rsidR="009B35D5" w:rsidRDefault="009B35D5" w:rsidP="00892695">
      <w:pPr>
        <w:pStyle w:val="a0"/>
        <w:spacing w:before="120" w:after="120"/>
        <w:ind w:firstLine="480"/>
      </w:pPr>
    </w:p>
    <w:p w:rsidR="009B35D5" w:rsidRDefault="009B35D5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C81FEF2" wp14:editId="7B7881B9">
            <wp:extent cx="5486400" cy="24142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D5" w:rsidRDefault="009B35D5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 w:rsidR="005E1AC7">
        <w:rPr>
          <w:rFonts w:hint="eastAsia"/>
        </w:rPr>
        <w:t>路由器</w:t>
      </w:r>
      <w:r w:rsidR="005E1AC7">
        <w:rPr>
          <w:rFonts w:hint="eastAsia"/>
        </w:rPr>
        <w:t>A</w:t>
      </w:r>
      <w:r>
        <w:rPr>
          <w:rFonts w:hint="eastAsia"/>
        </w:rPr>
        <w:t>各端口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913F2" w:rsidRDefault="000913F2" w:rsidP="00892695">
      <w:pPr>
        <w:pStyle w:val="a0"/>
        <w:spacing w:before="120" w:after="120"/>
        <w:ind w:firstLine="480"/>
      </w:pPr>
    </w:p>
    <w:p w:rsidR="00161D5B" w:rsidRDefault="00161D5B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119ACEA" wp14:editId="460959FD">
            <wp:extent cx="5433531" cy="7696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5B" w:rsidRDefault="00161D5B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5EF663C" wp14:editId="26B2B15F">
            <wp:extent cx="5471634" cy="7849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83" w:rsidRDefault="00380983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3ADCFF4" wp14:editId="719BD41A">
            <wp:extent cx="5486400" cy="16230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83" w:rsidRDefault="00380983" w:rsidP="00380983">
      <w:pPr>
        <w:pStyle w:val="a0"/>
        <w:spacing w:before="120" w:after="120"/>
        <w:ind w:firstLine="480"/>
      </w:pPr>
      <w:r>
        <w:rPr>
          <w:rFonts w:hint="eastAsia"/>
        </w:rPr>
        <w:t>配置路由器</w:t>
      </w:r>
      <w:r>
        <w:rPr>
          <w:rFonts w:hint="eastAsia"/>
        </w:rPr>
        <w:t>B</w:t>
      </w:r>
      <w:r>
        <w:rPr>
          <w:rFonts w:hint="eastAsia"/>
        </w:rPr>
        <w:t>各端口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380983" w:rsidRDefault="00380983" w:rsidP="00892695">
      <w:pPr>
        <w:pStyle w:val="a0"/>
        <w:spacing w:before="120" w:after="120"/>
        <w:ind w:firstLine="480"/>
      </w:pPr>
    </w:p>
    <w:p w:rsidR="00380983" w:rsidRDefault="00AB7C7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A8F6E67" wp14:editId="5FCBEFC1">
            <wp:extent cx="5418290" cy="2415749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7A" w:rsidRDefault="00AB7C7A" w:rsidP="00892695">
      <w:pPr>
        <w:pStyle w:val="a0"/>
        <w:spacing w:before="120" w:after="120"/>
        <w:ind w:firstLine="480"/>
      </w:pPr>
      <w:r>
        <w:rPr>
          <w:rFonts w:hint="eastAsia"/>
        </w:rPr>
        <w:t>配置查看路由表</w:t>
      </w:r>
    </w:p>
    <w:p w:rsidR="00BA112B" w:rsidRDefault="00BA112B" w:rsidP="00892695">
      <w:pPr>
        <w:pStyle w:val="a0"/>
        <w:spacing w:before="120" w:after="120"/>
        <w:ind w:firstLine="480"/>
      </w:pPr>
    </w:p>
    <w:p w:rsidR="00BA112B" w:rsidRDefault="00BA112B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2A07877" wp14:editId="7DCAB339">
            <wp:extent cx="3657917" cy="16765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2B" w:rsidRDefault="00BA112B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8BFF435" wp14:editId="71A5D2A2">
            <wp:extent cx="4077053" cy="320068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A5" w:rsidRDefault="001350A5" w:rsidP="00892695">
      <w:pPr>
        <w:pStyle w:val="a0"/>
        <w:spacing w:before="120" w:after="120"/>
        <w:ind w:firstLine="480"/>
        <w:rPr>
          <w:rFonts w:hint="eastAsia"/>
        </w:rPr>
      </w:pPr>
    </w:p>
    <w:p w:rsidR="001350A5" w:rsidRDefault="001350A5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5014F9" wp14:editId="47E65EA5">
            <wp:extent cx="5464013" cy="2469094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2B" w:rsidRDefault="00BA112B" w:rsidP="00892695">
      <w:pPr>
        <w:pStyle w:val="a0"/>
        <w:spacing w:before="120" w:after="120"/>
        <w:ind w:firstLine="480"/>
      </w:pPr>
      <w:r>
        <w:rPr>
          <w:rFonts w:hint="eastAsia"/>
        </w:rPr>
        <w:t>配置默认路由</w:t>
      </w:r>
    </w:p>
    <w:p w:rsidR="003C52D4" w:rsidRDefault="003C52D4" w:rsidP="00892695">
      <w:pPr>
        <w:pStyle w:val="a0"/>
        <w:spacing w:before="120" w:after="120"/>
        <w:ind w:firstLine="480"/>
      </w:pPr>
    </w:p>
    <w:p w:rsidR="003C52D4" w:rsidRDefault="003C52D4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A</w:t>
      </w:r>
    </w:p>
    <w:p w:rsidR="003C52D4" w:rsidRDefault="003C52D4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A9A69A3" wp14:editId="59F3861C">
            <wp:extent cx="5471634" cy="28044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D4" w:rsidRDefault="003C52D4" w:rsidP="00892695">
      <w:pPr>
        <w:pStyle w:val="a0"/>
        <w:spacing w:before="120" w:after="120"/>
        <w:ind w:firstLine="480"/>
      </w:pPr>
      <w:r>
        <w:rPr>
          <w:rFonts w:hint="eastAsia"/>
        </w:rPr>
        <w:t>B</w:t>
      </w:r>
    </w:p>
    <w:p w:rsidR="003C52D4" w:rsidRDefault="003C6015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53689C" wp14:editId="7ADA640A">
            <wp:extent cx="5410669" cy="277392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D4" w:rsidRDefault="003C52D4" w:rsidP="00892695">
      <w:pPr>
        <w:pStyle w:val="a0"/>
        <w:spacing w:before="120" w:after="120"/>
        <w:ind w:firstLine="480"/>
      </w:pPr>
      <w:r>
        <w:rPr>
          <w:rFonts w:hint="eastAsia"/>
        </w:rPr>
        <w:t>检验连通性</w:t>
      </w:r>
    </w:p>
    <w:p w:rsidR="002B0846" w:rsidRDefault="002B0846" w:rsidP="00892695">
      <w:pPr>
        <w:pStyle w:val="a0"/>
        <w:spacing w:before="120" w:after="120"/>
        <w:ind w:firstLine="480"/>
      </w:pPr>
    </w:p>
    <w:p w:rsidR="002B0846" w:rsidRDefault="002B0846" w:rsidP="00892695">
      <w:pPr>
        <w:pStyle w:val="a0"/>
        <w:spacing w:before="120" w:after="120"/>
        <w:ind w:firstLine="482"/>
      </w:pPr>
      <w:r w:rsidRPr="009976F7">
        <w:rPr>
          <w:rFonts w:hint="eastAsia"/>
          <w:b/>
          <w:bCs/>
        </w:rPr>
        <w:t>3.</w:t>
      </w:r>
      <w:r w:rsidRPr="009976F7">
        <w:rPr>
          <w:rFonts w:hint="eastAsia"/>
          <w:b/>
          <w:bCs/>
        </w:rPr>
        <w:t>动态路由配置</w:t>
      </w:r>
      <w:r w:rsidR="008428E0">
        <w:rPr>
          <w:rFonts w:hint="eastAsia"/>
          <w:b/>
          <w:bCs/>
        </w:rPr>
        <w:t>，使用</w:t>
      </w:r>
      <w:r w:rsidR="008428E0" w:rsidRPr="00634C5D">
        <w:rPr>
          <w:rFonts w:hint="eastAsia"/>
        </w:rPr>
        <w:t>CCNA Network Visualizer 6.0</w:t>
      </w:r>
    </w:p>
    <w:p w:rsidR="00BE56AF" w:rsidRDefault="00BE56AF" w:rsidP="00892695">
      <w:pPr>
        <w:pStyle w:val="a0"/>
        <w:spacing w:before="120" w:after="120"/>
        <w:ind w:firstLine="480"/>
      </w:pPr>
    </w:p>
    <w:p w:rsidR="00BE56AF" w:rsidRDefault="00BE56AF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CD75837" wp14:editId="49C7DF92">
            <wp:extent cx="5486400" cy="29806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AF" w:rsidRDefault="00BE56AF" w:rsidP="00892695">
      <w:pPr>
        <w:pStyle w:val="a0"/>
        <w:spacing w:before="120" w:after="120"/>
        <w:ind w:firstLine="480"/>
      </w:pPr>
      <w:r>
        <w:rPr>
          <w:rFonts w:hint="eastAsia"/>
        </w:rPr>
        <w:t>模拟器上实验设备连接图</w:t>
      </w:r>
    </w:p>
    <w:p w:rsidR="00BE56AF" w:rsidRDefault="00BE56AF" w:rsidP="00892695">
      <w:pPr>
        <w:pStyle w:val="a0"/>
        <w:spacing w:before="120" w:after="120"/>
        <w:ind w:firstLine="480"/>
      </w:pPr>
    </w:p>
    <w:p w:rsidR="00FB79AF" w:rsidRDefault="00FB79AF" w:rsidP="00892695">
      <w:pPr>
        <w:pStyle w:val="a0"/>
        <w:spacing w:before="120" w:after="120"/>
        <w:ind w:firstLine="480"/>
        <w:rPr>
          <w:noProof/>
        </w:rPr>
      </w:pPr>
    </w:p>
    <w:p w:rsidR="000266E3" w:rsidRDefault="000266E3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678EA1F" wp14:editId="5EAEC94B">
            <wp:extent cx="5455920" cy="11963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2909"/>
                    <a:stretch/>
                  </pic:blipFill>
                  <pic:spPr bwMode="auto">
                    <a:xfrm>
                      <a:off x="0" y="0"/>
                      <a:ext cx="5456393" cy="119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AF" w:rsidRDefault="00FB79AF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F5D8834" wp14:editId="4E53DE7A">
            <wp:extent cx="5486400" cy="49403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E3" w:rsidRDefault="000266E3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926CBA2" wp14:editId="105A1986">
            <wp:extent cx="5486400" cy="12274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E3" w:rsidRDefault="00D17EC6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AE47EE2" wp14:editId="486C8754">
            <wp:extent cx="5464013" cy="2179509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C6" w:rsidRDefault="00D17EC6" w:rsidP="00892695">
      <w:pPr>
        <w:pStyle w:val="a0"/>
        <w:spacing w:before="120" w:after="120"/>
        <w:ind w:firstLine="480"/>
      </w:pPr>
      <w:r>
        <w:rPr>
          <w:rFonts w:hint="eastAsia"/>
        </w:rPr>
        <w:t>各个路由器各端口</w:t>
      </w:r>
      <w:r>
        <w:rPr>
          <w:rFonts w:hint="eastAsia"/>
        </w:rPr>
        <w:t>ip</w:t>
      </w:r>
      <w:r>
        <w:rPr>
          <w:rFonts w:hint="eastAsia"/>
        </w:rPr>
        <w:t>配置</w:t>
      </w:r>
    </w:p>
    <w:p w:rsidR="00C143EB" w:rsidRDefault="00C143EB" w:rsidP="00892695">
      <w:pPr>
        <w:pStyle w:val="a0"/>
        <w:spacing w:before="120" w:after="120"/>
        <w:ind w:firstLine="480"/>
        <w:rPr>
          <w:rFonts w:hint="eastAsia"/>
        </w:rPr>
      </w:pPr>
    </w:p>
    <w:p w:rsidR="003B60F0" w:rsidRDefault="00EB72BD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92EC163" wp14:editId="0636E3E0">
            <wp:extent cx="3276884" cy="411516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BD" w:rsidRDefault="00EB72BD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372031C" wp14:editId="0CC0CB58">
            <wp:extent cx="4618120" cy="9983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BD" w:rsidRDefault="00EB72BD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37C8FF7" wp14:editId="4D5D99A4">
            <wp:extent cx="4534293" cy="112023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EB" w:rsidRDefault="00C143EB" w:rsidP="00C143EB">
      <w:pPr>
        <w:pStyle w:val="a0"/>
        <w:spacing w:before="120" w:after="120"/>
        <w:ind w:firstLine="480"/>
      </w:pPr>
      <w:r>
        <w:rPr>
          <w:rFonts w:hint="eastAsia"/>
        </w:rPr>
        <w:t>RIP</w:t>
      </w:r>
      <w:r>
        <w:rPr>
          <w:rFonts w:hint="eastAsia"/>
        </w:rPr>
        <w:t>配置</w:t>
      </w:r>
    </w:p>
    <w:p w:rsidR="00853D37" w:rsidRDefault="00853D37" w:rsidP="00892695">
      <w:pPr>
        <w:pStyle w:val="a0"/>
        <w:spacing w:before="120" w:after="120"/>
        <w:ind w:firstLine="480"/>
      </w:pPr>
    </w:p>
    <w:p w:rsidR="00F71BA2" w:rsidRDefault="00F71BA2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A</w:t>
      </w:r>
    </w:p>
    <w:p w:rsidR="002D0390" w:rsidRDefault="002D039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DCD41C4" wp14:editId="0D6A7913">
            <wp:extent cx="5486400" cy="25450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A2" w:rsidRDefault="00F71BA2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B</w:t>
      </w:r>
    </w:p>
    <w:p w:rsidR="00F71BA2" w:rsidRDefault="00F71BA2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A64BAA0" wp14:editId="217EF15F">
            <wp:extent cx="5486400" cy="248856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A2" w:rsidRDefault="00F71BA2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C</w:t>
      </w:r>
    </w:p>
    <w:p w:rsidR="00F71BA2" w:rsidRDefault="00F71BA2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E33799B" wp14:editId="3514CCCE">
            <wp:extent cx="5433531" cy="251481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EB" w:rsidRDefault="00C143EB" w:rsidP="00892695">
      <w:pPr>
        <w:pStyle w:val="a0"/>
        <w:spacing w:before="120" w:after="120"/>
        <w:ind w:firstLine="480"/>
      </w:pPr>
      <w:r>
        <w:rPr>
          <w:rFonts w:hint="eastAsia"/>
        </w:rPr>
        <w:t>各路由表查看，</w:t>
      </w:r>
      <w:r>
        <w:rPr>
          <w:rFonts w:hint="eastAsia"/>
        </w:rPr>
        <w:t>R</w:t>
      </w:r>
      <w:r>
        <w:rPr>
          <w:rFonts w:hint="eastAsia"/>
        </w:rPr>
        <w:t>开头即为动态配置，通过</w:t>
      </w:r>
      <w:r>
        <w:rPr>
          <w:rFonts w:hint="eastAsia"/>
        </w:rPr>
        <w:t>RIP</w:t>
      </w:r>
      <w:r>
        <w:rPr>
          <w:rFonts w:hint="eastAsia"/>
        </w:rPr>
        <w:t>协议学到</w:t>
      </w:r>
    </w:p>
    <w:p w:rsidR="0024313F" w:rsidRDefault="0024313F" w:rsidP="00892695">
      <w:pPr>
        <w:pStyle w:val="a0"/>
        <w:spacing w:before="120" w:after="120"/>
        <w:ind w:firstLine="480"/>
      </w:pPr>
    </w:p>
    <w:p w:rsidR="0024313F" w:rsidRDefault="00C26095" w:rsidP="0024313F">
      <w:pPr>
        <w:pStyle w:val="a0"/>
        <w:spacing w:before="120" w:after="120"/>
        <w:ind w:firstLine="482"/>
      </w:pPr>
      <w:r>
        <w:rPr>
          <w:rFonts w:hint="eastAsia"/>
          <w:b/>
          <w:bCs/>
        </w:rPr>
        <w:t>4</w:t>
      </w:r>
      <w:r w:rsidR="0024313F" w:rsidRPr="009976F7">
        <w:rPr>
          <w:rFonts w:hint="eastAsia"/>
          <w:b/>
          <w:bCs/>
        </w:rPr>
        <w:t>.</w:t>
      </w:r>
      <w:r w:rsidR="002A3656">
        <w:rPr>
          <w:rFonts w:hint="eastAsia"/>
          <w:b/>
          <w:bCs/>
        </w:rPr>
        <w:t>基于交换机端口</w:t>
      </w:r>
      <w:r w:rsidR="002A3656">
        <w:rPr>
          <w:rFonts w:hint="eastAsia"/>
          <w:b/>
          <w:bCs/>
        </w:rPr>
        <w:t>VLAN</w:t>
      </w:r>
      <w:r w:rsidR="0024313F" w:rsidRPr="009976F7">
        <w:rPr>
          <w:rFonts w:hint="eastAsia"/>
          <w:b/>
          <w:bCs/>
        </w:rPr>
        <w:t>配置</w:t>
      </w:r>
      <w:r w:rsidR="0024313F">
        <w:rPr>
          <w:rFonts w:hint="eastAsia"/>
          <w:b/>
          <w:bCs/>
        </w:rPr>
        <w:t>，使用</w:t>
      </w:r>
      <w:r w:rsidR="0024313F" w:rsidRPr="00634C5D">
        <w:rPr>
          <w:rFonts w:hint="eastAsia"/>
        </w:rPr>
        <w:t>CCNA Network Visualizer 6.0</w:t>
      </w:r>
    </w:p>
    <w:p w:rsidR="003F58E7" w:rsidRDefault="003F58E7" w:rsidP="0024313F">
      <w:pPr>
        <w:pStyle w:val="a0"/>
        <w:spacing w:before="120" w:after="120"/>
        <w:ind w:firstLine="480"/>
      </w:pPr>
    </w:p>
    <w:p w:rsidR="003F58E7" w:rsidRDefault="003F58E7" w:rsidP="0024313F">
      <w:pPr>
        <w:pStyle w:val="a0"/>
        <w:spacing w:before="120" w:after="120"/>
        <w:ind w:firstLine="480"/>
      </w:pPr>
      <w:r>
        <w:t>1)</w:t>
      </w:r>
      <w:r>
        <w:rPr>
          <w:rFonts w:hint="eastAsia"/>
        </w:rPr>
        <w:t>实例一，</w:t>
      </w:r>
      <w:r w:rsidR="0007094B">
        <w:rPr>
          <w:rFonts w:hint="eastAsia"/>
        </w:rPr>
        <w:t>典型</w:t>
      </w:r>
      <w:r w:rsidR="00B7724A">
        <w:rPr>
          <w:rFonts w:hint="eastAsia"/>
        </w:rPr>
        <w:t>的</w:t>
      </w:r>
      <w:r w:rsidR="0007094B">
        <w:rPr>
          <w:rFonts w:hint="eastAsia"/>
        </w:rPr>
        <w:t>快速以太</w:t>
      </w:r>
      <w:r w:rsidR="00EF60B8">
        <w:rPr>
          <w:rFonts w:hint="eastAsia"/>
        </w:rPr>
        <w:t>局域</w:t>
      </w:r>
      <w:r w:rsidR="0007094B">
        <w:rPr>
          <w:rFonts w:hint="eastAsia"/>
        </w:rPr>
        <w:t>网中实现</w:t>
      </w:r>
      <w:r w:rsidR="0007094B">
        <w:rPr>
          <w:rFonts w:hint="eastAsia"/>
        </w:rPr>
        <w:t>VLAN</w:t>
      </w:r>
    </w:p>
    <w:p w:rsidR="009846FB" w:rsidRDefault="000E0AAF" w:rsidP="0024313F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BFEEDA9" wp14:editId="677D5532">
            <wp:extent cx="5486400" cy="166052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8B" w:rsidRDefault="00413B60" w:rsidP="0024313F">
      <w:pPr>
        <w:pStyle w:val="a0"/>
        <w:spacing w:before="120" w:after="120"/>
        <w:ind w:firstLine="480"/>
      </w:pPr>
      <w:r>
        <w:rPr>
          <w:rFonts w:hint="eastAsia"/>
        </w:rPr>
        <w:t>模拟器中的设备连接图</w:t>
      </w:r>
    </w:p>
    <w:p w:rsidR="00413B60" w:rsidRDefault="00413B60" w:rsidP="0024313F">
      <w:pPr>
        <w:pStyle w:val="a0"/>
        <w:spacing w:before="120" w:after="120"/>
        <w:ind w:firstLine="480"/>
      </w:pPr>
    </w:p>
    <w:p w:rsidR="00492E4A" w:rsidRDefault="00492E4A" w:rsidP="00492E4A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①设置</w:t>
      </w:r>
      <w:r>
        <w:rPr>
          <w:rFonts w:hint="eastAsia"/>
        </w:rPr>
        <w:t>VTP</w:t>
      </w:r>
      <w:r>
        <w:rPr>
          <w:rFonts w:hint="eastAsia"/>
        </w:rPr>
        <w:t>域</w:t>
      </w:r>
    </w:p>
    <w:p w:rsidR="0024313F" w:rsidRDefault="00036A9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E437B6F" wp14:editId="15A17D48">
            <wp:extent cx="3086367" cy="281964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0A" w:rsidRDefault="00036A90" w:rsidP="00492E4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D7BA80D" wp14:editId="4F1E8A64">
            <wp:extent cx="5418290" cy="2049958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4A" w:rsidRDefault="00492E4A" w:rsidP="00492E4A">
      <w:pPr>
        <w:pStyle w:val="a0"/>
        <w:spacing w:before="120" w:after="120"/>
        <w:ind w:firstLine="480"/>
      </w:pPr>
      <w:r>
        <w:rPr>
          <w:rFonts w:hint="eastAsia"/>
        </w:rPr>
        <w:t>①设置</w:t>
      </w:r>
      <w:r>
        <w:rPr>
          <w:rFonts w:hint="eastAsia"/>
        </w:rPr>
        <w:t>VTP</w:t>
      </w:r>
      <w:r>
        <w:rPr>
          <w:rFonts w:hint="eastAsia"/>
        </w:rPr>
        <w:t>域，并设置用户模式</w:t>
      </w:r>
    </w:p>
    <w:p w:rsidR="00492E4A" w:rsidRPr="00492E4A" w:rsidRDefault="00492E4A" w:rsidP="00492E4A">
      <w:pPr>
        <w:pStyle w:val="a0"/>
        <w:spacing w:before="120" w:after="120"/>
        <w:ind w:firstLine="480"/>
        <w:rPr>
          <w:rFonts w:hint="eastAsia"/>
        </w:rPr>
      </w:pPr>
    </w:p>
    <w:p w:rsidR="006463B1" w:rsidRDefault="006463B1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6883CA9" wp14:editId="51BB9946">
            <wp:extent cx="5486400" cy="37509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6E" w:rsidRDefault="0087026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0035A96" wp14:editId="71F22737">
            <wp:extent cx="5486400" cy="11125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EB" w:rsidRDefault="004001EB" w:rsidP="00892695">
      <w:pPr>
        <w:pStyle w:val="a0"/>
        <w:spacing w:before="120" w:after="120"/>
        <w:ind w:firstLine="480"/>
        <w:rPr>
          <w:rFonts w:hint="eastAsia"/>
        </w:rPr>
      </w:pPr>
    </w:p>
    <w:p w:rsidR="00002D51" w:rsidRDefault="004001EB" w:rsidP="004001EB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②配置</w:t>
      </w:r>
      <w:r>
        <w:rPr>
          <w:rFonts w:hint="eastAsia"/>
        </w:rPr>
        <w:t>trunk</w:t>
      </w:r>
    </w:p>
    <w:p w:rsidR="006463B1" w:rsidRDefault="00002D51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核心机</w:t>
      </w:r>
    </w:p>
    <w:p w:rsidR="0024313F" w:rsidRDefault="00AA778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8470331" wp14:editId="0E226BCF">
            <wp:extent cx="5387807" cy="906859"/>
            <wp:effectExtent l="0" t="0" r="381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89" w:rsidRDefault="00AA7789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988547A" wp14:editId="4716CF8B">
            <wp:extent cx="5410669" cy="68585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3F" w:rsidRDefault="00AA7789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540683E" wp14:editId="1EC9499E">
            <wp:extent cx="2499577" cy="13717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89" w:rsidRDefault="00AA778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8F9C556" wp14:editId="216D259C">
            <wp:extent cx="5387807" cy="823031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A0" w:rsidRDefault="00F145DC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A</w:t>
      </w:r>
    </w:p>
    <w:p w:rsidR="00D93AA0" w:rsidRDefault="00D93AA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2687D1E" wp14:editId="4E6EC557">
            <wp:extent cx="5486400" cy="104013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DC" w:rsidRDefault="00F145DC" w:rsidP="00892695">
      <w:pPr>
        <w:pStyle w:val="a0"/>
        <w:spacing w:before="120" w:after="120"/>
        <w:ind w:firstLine="480"/>
      </w:pPr>
      <w:r>
        <w:rPr>
          <w:rFonts w:hint="eastAsia"/>
        </w:rPr>
        <w:t>B</w:t>
      </w:r>
    </w:p>
    <w:p w:rsidR="00D93AA0" w:rsidRDefault="00782FB9" w:rsidP="00926D2F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C7B0184" wp14:editId="197CAF77">
            <wp:extent cx="5486400" cy="91186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30" w:rsidRDefault="003B3030" w:rsidP="00892695">
      <w:pPr>
        <w:pStyle w:val="a0"/>
        <w:spacing w:before="120" w:after="120"/>
        <w:ind w:firstLine="480"/>
      </w:pPr>
    </w:p>
    <w:p w:rsidR="00681CEB" w:rsidRDefault="007C1C7B" w:rsidP="00892695">
      <w:pPr>
        <w:pStyle w:val="a0"/>
        <w:spacing w:before="120" w:after="120"/>
        <w:ind w:firstLine="480"/>
      </w:pPr>
      <w:r>
        <w:rPr>
          <w:rFonts w:hint="eastAsia"/>
        </w:rPr>
        <w:t>③</w:t>
      </w:r>
      <w:r w:rsidR="00DB1641">
        <w:rPr>
          <w:rFonts w:hint="eastAsia"/>
        </w:rPr>
        <w:t>创建</w:t>
      </w:r>
      <w:r w:rsidR="00DB1641">
        <w:rPr>
          <w:rFonts w:hint="eastAsia"/>
        </w:rPr>
        <w:t>VLAN</w:t>
      </w:r>
    </w:p>
    <w:p w:rsidR="00681CEB" w:rsidRDefault="007B3EDF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C215DFA" wp14:editId="40504CBF">
            <wp:extent cx="5433531" cy="26367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A0" w:rsidRDefault="00D93AA0" w:rsidP="00892695">
      <w:pPr>
        <w:pStyle w:val="a0"/>
        <w:spacing w:before="120" w:after="120"/>
        <w:ind w:firstLine="480"/>
      </w:pPr>
    </w:p>
    <w:p w:rsidR="00FB4EC0" w:rsidRDefault="00FB4EC0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④分配交换机端口加入</w:t>
      </w:r>
      <w:r>
        <w:rPr>
          <w:rFonts w:hint="eastAsia"/>
        </w:rPr>
        <w:t>VLAN</w:t>
      </w:r>
    </w:p>
    <w:p w:rsidR="00FB4EC0" w:rsidRDefault="005702E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9CFFA55" wp14:editId="4DB70C19">
            <wp:extent cx="5486400" cy="54864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EE" w:rsidRDefault="00375F4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F74D91C" wp14:editId="417B2B48">
            <wp:extent cx="5486400" cy="508635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B1" w:rsidRDefault="00914BB1" w:rsidP="00892695">
      <w:pPr>
        <w:pStyle w:val="a0"/>
        <w:spacing w:before="120" w:after="120"/>
        <w:ind w:firstLine="480"/>
      </w:pPr>
    </w:p>
    <w:p w:rsidR="000802D3" w:rsidRDefault="004B59C6" w:rsidP="00892695">
      <w:pPr>
        <w:pStyle w:val="a0"/>
        <w:spacing w:before="120" w:after="120"/>
        <w:ind w:firstLine="480"/>
      </w:pPr>
      <w:r>
        <w:rPr>
          <w:rFonts w:hint="eastAsia"/>
        </w:rPr>
        <w:t>⑤配置第三层交换机</w:t>
      </w:r>
    </w:p>
    <w:p w:rsidR="00952F4C" w:rsidRDefault="00952F4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EABFB22" wp14:editId="7DAE0DDE">
            <wp:extent cx="5486400" cy="9652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4C" w:rsidRDefault="00A86437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D8024DC" wp14:editId="3C7D481E">
            <wp:extent cx="2331922" cy="19051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启用路由</w:t>
      </w:r>
    </w:p>
    <w:p w:rsidR="00952F4C" w:rsidRDefault="00952F4C" w:rsidP="00892695">
      <w:pPr>
        <w:pStyle w:val="a0"/>
        <w:spacing w:before="120" w:after="120"/>
        <w:ind w:firstLine="480"/>
      </w:pPr>
    </w:p>
    <w:p w:rsidR="00A86437" w:rsidRDefault="00A86437" w:rsidP="00892695">
      <w:pPr>
        <w:pStyle w:val="a0"/>
        <w:spacing w:before="120" w:after="120"/>
        <w:ind w:firstLine="480"/>
      </w:pPr>
      <w:r>
        <w:rPr>
          <w:rFonts w:hint="eastAsia"/>
        </w:rPr>
        <w:t>⑥配置各交换机的管理地址</w:t>
      </w:r>
    </w:p>
    <w:p w:rsidR="00510257" w:rsidRDefault="00BE3434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7091A0E" wp14:editId="07AC72DE">
            <wp:extent cx="5486400" cy="429260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37" w:rsidRDefault="00957493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FE83C8A" wp14:editId="0ABA834E">
            <wp:extent cx="4915326" cy="4648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3" w:rsidRDefault="00957493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2EBF229" wp14:editId="5356D213">
            <wp:extent cx="5273497" cy="441998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3" w:rsidRDefault="00957493" w:rsidP="00892695">
      <w:pPr>
        <w:pStyle w:val="a0"/>
        <w:spacing w:before="120" w:after="120"/>
        <w:ind w:firstLine="480"/>
      </w:pPr>
    </w:p>
    <w:p w:rsidR="00957493" w:rsidRDefault="00957493" w:rsidP="00892695">
      <w:pPr>
        <w:pStyle w:val="a0"/>
        <w:spacing w:before="120" w:after="120"/>
        <w:ind w:firstLine="480"/>
      </w:pPr>
      <w:r>
        <w:rPr>
          <w:rFonts w:hint="eastAsia"/>
        </w:rPr>
        <w:t>⑦配置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，并进行测试</w:t>
      </w:r>
    </w:p>
    <w:p w:rsidR="0015094A" w:rsidRDefault="004A5101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50F4319" wp14:editId="2A606A5B">
            <wp:extent cx="2758679" cy="2377646"/>
            <wp:effectExtent l="0" t="0" r="381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4A" w:rsidRDefault="001D23FA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51151D6" wp14:editId="1588B727">
            <wp:extent cx="2705334" cy="236240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3" w:rsidRDefault="00957493" w:rsidP="00892695">
      <w:pPr>
        <w:pStyle w:val="a0"/>
        <w:spacing w:before="120" w:after="120"/>
        <w:ind w:firstLine="480"/>
      </w:pPr>
    </w:p>
    <w:p w:rsidR="006428BD" w:rsidRDefault="006428BD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0D55539" wp14:editId="26CCADC5">
            <wp:extent cx="5448772" cy="195851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BD" w:rsidRDefault="006428BD" w:rsidP="00892695">
      <w:pPr>
        <w:pStyle w:val="a0"/>
        <w:spacing w:before="120" w:after="120"/>
        <w:ind w:firstLine="480"/>
      </w:pPr>
      <w:r>
        <w:rPr>
          <w:rFonts w:hint="eastAsia"/>
        </w:rPr>
        <w:t>在</w:t>
      </w:r>
      <w:r>
        <w:rPr>
          <w:rFonts w:hint="eastAsia"/>
        </w:rPr>
        <w:t>3550</w:t>
      </w:r>
      <w:r>
        <w:rPr>
          <w:rFonts w:hint="eastAsia"/>
        </w:rPr>
        <w:t>交换机上分别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2950</w:t>
      </w:r>
      <w:r>
        <w:rPr>
          <w:rFonts w:hint="eastAsia"/>
        </w:rPr>
        <w:t>交换机</w:t>
      </w:r>
    </w:p>
    <w:p w:rsidR="004D7FF3" w:rsidRDefault="00931DF9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F06F05B" wp14:editId="5BD6B484">
            <wp:extent cx="5486400" cy="3730625"/>
            <wp:effectExtent l="0" t="0" r="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F9" w:rsidRDefault="00931DF9" w:rsidP="00892695">
      <w:pPr>
        <w:pStyle w:val="a0"/>
        <w:spacing w:before="120" w:after="120"/>
        <w:ind w:firstLine="480"/>
      </w:pPr>
      <w:r>
        <w:rPr>
          <w:rFonts w:hint="eastAsia"/>
        </w:rPr>
        <w:t>在主机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rPr>
          <w:rFonts w:hint="eastAsia"/>
        </w:rPr>
        <w:t>主机</w:t>
      </w:r>
      <w:r>
        <w:rPr>
          <w:rFonts w:hint="eastAsia"/>
        </w:rPr>
        <w:t>B</w:t>
      </w:r>
      <w:r w:rsidR="008F560D">
        <w:rPr>
          <w:rFonts w:hint="eastAsia"/>
        </w:rPr>
        <w:t>，验证不同</w:t>
      </w:r>
      <w:r w:rsidR="008F560D">
        <w:rPr>
          <w:rFonts w:hint="eastAsia"/>
        </w:rPr>
        <w:t>VLAN</w:t>
      </w:r>
      <w:r w:rsidR="008F560D">
        <w:rPr>
          <w:rFonts w:hint="eastAsia"/>
        </w:rPr>
        <w:t>连通性</w:t>
      </w:r>
      <w:bookmarkStart w:id="0" w:name="_GoBack"/>
      <w:bookmarkEnd w:id="0"/>
    </w:p>
    <w:p w:rsidR="00D5422D" w:rsidRDefault="00D5422D" w:rsidP="00892695">
      <w:pPr>
        <w:pStyle w:val="a0"/>
        <w:spacing w:before="120" w:after="120"/>
        <w:ind w:firstLine="480"/>
      </w:pPr>
    </w:p>
    <w:p w:rsidR="0079720A" w:rsidRDefault="0079720A" w:rsidP="0079720A">
      <w:pPr>
        <w:pStyle w:val="a0"/>
        <w:spacing w:before="120" w:after="120"/>
        <w:ind w:firstLine="480"/>
      </w:pPr>
      <w:r>
        <w:t>1)</w:t>
      </w:r>
      <w:r>
        <w:rPr>
          <w:rFonts w:hint="eastAsia"/>
        </w:rPr>
        <w:t>实例</w:t>
      </w:r>
      <w:r>
        <w:rPr>
          <w:rFonts w:hint="eastAsia"/>
        </w:rPr>
        <w:t>二</w:t>
      </w:r>
      <w:r>
        <w:rPr>
          <w:rFonts w:hint="eastAsia"/>
        </w:rPr>
        <w:t>，</w:t>
      </w:r>
      <w:r w:rsidR="0064099E">
        <w:rPr>
          <w:rFonts w:hint="eastAsia"/>
        </w:rPr>
        <w:t>实现</w:t>
      </w:r>
      <w:r w:rsidR="0064099E">
        <w:rPr>
          <w:rFonts w:hint="eastAsia"/>
        </w:rPr>
        <w:t>VLAN</w:t>
      </w:r>
      <w:r w:rsidR="0064099E">
        <w:rPr>
          <w:rFonts w:hint="eastAsia"/>
        </w:rPr>
        <w:t>跨越多个交换机及不同</w:t>
      </w:r>
      <w:r w:rsidR="0064099E">
        <w:rPr>
          <w:rFonts w:hint="eastAsia"/>
        </w:rPr>
        <w:t>VLAN</w:t>
      </w:r>
      <w:r w:rsidR="0064099E">
        <w:rPr>
          <w:rFonts w:hint="eastAsia"/>
        </w:rPr>
        <w:t>之间的通信</w:t>
      </w:r>
    </w:p>
    <w:p w:rsidR="005A5586" w:rsidRDefault="005A5586" w:rsidP="0079720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815E9CA" wp14:editId="1C0EE2DF">
            <wp:extent cx="5486400" cy="27305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86" w:rsidRDefault="005A5586" w:rsidP="0079720A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模拟器上</w:t>
      </w:r>
      <w:r w:rsidR="00A94713">
        <w:rPr>
          <w:rFonts w:hint="eastAsia"/>
        </w:rPr>
        <w:t>实验</w:t>
      </w:r>
      <w:r>
        <w:rPr>
          <w:rFonts w:hint="eastAsia"/>
        </w:rPr>
        <w:t>设备连接</w:t>
      </w:r>
      <w:r w:rsidR="00A94713">
        <w:rPr>
          <w:rFonts w:hint="eastAsia"/>
        </w:rPr>
        <w:t>图</w:t>
      </w:r>
    </w:p>
    <w:p w:rsidR="00862117" w:rsidRDefault="00862117" w:rsidP="0079720A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①</w:t>
      </w:r>
      <w:r w:rsidR="00D825E7">
        <w:rPr>
          <w:rFonts w:hint="eastAsia"/>
        </w:rPr>
        <w:t xml:space="preserve"> </w:t>
      </w:r>
      <w:r w:rsidR="00D825E7">
        <w:rPr>
          <w:rFonts w:hint="eastAsia"/>
        </w:rPr>
        <w:t>配置</w:t>
      </w:r>
      <w:r w:rsidR="00D825E7">
        <w:rPr>
          <w:rFonts w:hint="eastAsia"/>
        </w:rPr>
        <w:t>VTP</w:t>
      </w:r>
    </w:p>
    <w:p w:rsidR="00214E9A" w:rsidRDefault="00AF1DBB" w:rsidP="0079720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359F796" wp14:editId="7D83FCE2">
            <wp:extent cx="5425910" cy="1813717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DBB" w:rsidRDefault="00AF1DBB" w:rsidP="0079720A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608AF38" wp14:editId="514D3521">
            <wp:extent cx="5486400" cy="1996440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9A" w:rsidRDefault="00214E9A" w:rsidP="0079720A">
      <w:pPr>
        <w:pStyle w:val="a0"/>
        <w:spacing w:before="120" w:after="120"/>
        <w:ind w:firstLine="480"/>
        <w:rPr>
          <w:rFonts w:hint="eastAsia"/>
        </w:rPr>
      </w:pPr>
    </w:p>
    <w:p w:rsidR="00862117" w:rsidRDefault="00862117" w:rsidP="0079720A">
      <w:pPr>
        <w:pStyle w:val="a0"/>
        <w:spacing w:before="120" w:after="120"/>
        <w:ind w:firstLine="480"/>
      </w:pPr>
      <w:r>
        <w:rPr>
          <w:rFonts w:hint="eastAsia"/>
        </w:rPr>
        <w:t>②</w:t>
      </w:r>
      <w:r w:rsidR="00D825E7">
        <w:rPr>
          <w:rFonts w:hint="eastAsia"/>
        </w:rPr>
        <w:t xml:space="preserve"> </w:t>
      </w:r>
      <w:r w:rsidR="00D825E7">
        <w:rPr>
          <w:rFonts w:hint="eastAsia"/>
        </w:rPr>
        <w:t>启动</w:t>
      </w:r>
      <w:r w:rsidR="00D825E7">
        <w:rPr>
          <w:rFonts w:hint="eastAsia"/>
        </w:rPr>
        <w:t>Trunk</w:t>
      </w:r>
    </w:p>
    <w:p w:rsidR="00214E9A" w:rsidRDefault="00530299" w:rsidP="0079720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FFC30B6" wp14:editId="4AD1AF0B">
            <wp:extent cx="5486400" cy="16383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9A" w:rsidRDefault="00F0698A" w:rsidP="0079720A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5251CA4" wp14:editId="42A638A6">
            <wp:extent cx="5464013" cy="1226926"/>
            <wp:effectExtent l="0" t="0" r="381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8A" w:rsidRDefault="00F0698A" w:rsidP="0079720A">
      <w:pPr>
        <w:pStyle w:val="a0"/>
        <w:spacing w:before="120" w:after="120"/>
        <w:ind w:firstLine="480"/>
        <w:rPr>
          <w:rFonts w:hint="eastAsia"/>
        </w:rPr>
      </w:pPr>
    </w:p>
    <w:p w:rsidR="00862117" w:rsidRDefault="00862117" w:rsidP="0079720A">
      <w:pPr>
        <w:pStyle w:val="a0"/>
        <w:spacing w:before="120" w:after="120"/>
        <w:ind w:firstLine="480"/>
      </w:pPr>
      <w:r>
        <w:rPr>
          <w:rFonts w:hint="eastAsia"/>
        </w:rPr>
        <w:t>③</w:t>
      </w:r>
      <w:r w:rsidR="00FC7861">
        <w:rPr>
          <w:rFonts w:hint="eastAsia"/>
        </w:rPr>
        <w:t xml:space="preserve"> </w:t>
      </w:r>
      <w:r w:rsidR="00FC7861">
        <w:rPr>
          <w:rFonts w:hint="eastAsia"/>
        </w:rPr>
        <w:t>创建</w:t>
      </w:r>
      <w:r w:rsidR="00FC7861">
        <w:rPr>
          <w:rFonts w:hint="eastAsia"/>
        </w:rPr>
        <w:t>VLAN</w:t>
      </w:r>
    </w:p>
    <w:p w:rsidR="00214E9A" w:rsidRDefault="000A6CAE" w:rsidP="0079720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4004265" wp14:editId="76A33A18">
            <wp:extent cx="5357324" cy="1501270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9A" w:rsidRDefault="00214E9A" w:rsidP="0079720A">
      <w:pPr>
        <w:pStyle w:val="a0"/>
        <w:spacing w:before="120" w:after="120"/>
        <w:ind w:firstLine="480"/>
        <w:rPr>
          <w:rFonts w:hint="eastAsia"/>
        </w:rPr>
      </w:pPr>
    </w:p>
    <w:p w:rsidR="00862117" w:rsidRDefault="00862117" w:rsidP="0079720A">
      <w:pPr>
        <w:pStyle w:val="a0"/>
        <w:spacing w:before="120" w:after="120"/>
        <w:ind w:firstLine="480"/>
      </w:pPr>
      <w:r>
        <w:rPr>
          <w:rFonts w:hint="eastAsia"/>
        </w:rPr>
        <w:t>④</w:t>
      </w:r>
      <w:r w:rsidR="00BA71F0">
        <w:rPr>
          <w:rFonts w:hint="eastAsia"/>
        </w:rPr>
        <w:t xml:space="preserve"> </w:t>
      </w:r>
      <w:r w:rsidR="00BA71F0">
        <w:rPr>
          <w:rFonts w:hint="eastAsia"/>
        </w:rPr>
        <w:t>分配端口到</w:t>
      </w:r>
      <w:r w:rsidR="00BA71F0">
        <w:rPr>
          <w:rFonts w:hint="eastAsia"/>
        </w:rPr>
        <w:t>VLAN</w:t>
      </w:r>
    </w:p>
    <w:p w:rsidR="000D130B" w:rsidRDefault="000D130B" w:rsidP="0079720A">
      <w:pPr>
        <w:pStyle w:val="a0"/>
        <w:spacing w:before="120" w:after="120"/>
        <w:ind w:firstLine="480"/>
      </w:pPr>
      <w:r>
        <w:rPr>
          <w:rFonts w:hint="eastAsia"/>
        </w:rPr>
        <w:t>2950A</w:t>
      </w:r>
    </w:p>
    <w:p w:rsidR="00214E9A" w:rsidRDefault="004C7BEC" w:rsidP="0079720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D4ED22A" wp14:editId="79178DD5">
            <wp:extent cx="5486400" cy="986790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0B" w:rsidRDefault="000D130B" w:rsidP="0079720A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2950B</w:t>
      </w:r>
    </w:p>
    <w:p w:rsidR="00214E9A" w:rsidRDefault="000874CC" w:rsidP="0079720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41EADF2" wp14:editId="2BEB1B2A">
            <wp:extent cx="5486400" cy="1282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A5" w:rsidRDefault="008E3FA5" w:rsidP="0079720A">
      <w:pPr>
        <w:pStyle w:val="a0"/>
        <w:spacing w:before="120" w:after="120"/>
        <w:ind w:firstLine="480"/>
        <w:rPr>
          <w:rFonts w:hint="eastAsia"/>
        </w:rPr>
      </w:pPr>
    </w:p>
    <w:p w:rsidR="00862117" w:rsidRDefault="00862117" w:rsidP="0079720A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⑤</w:t>
      </w:r>
      <w:r w:rsidR="004E4C8A">
        <w:t xml:space="preserve"> </w:t>
      </w:r>
      <w:r w:rsidR="004E4C8A">
        <w:rPr>
          <w:rFonts w:hint="eastAsia"/>
        </w:rPr>
        <w:t>配置</w:t>
      </w:r>
      <w:r w:rsidR="004E4C8A">
        <w:rPr>
          <w:rFonts w:hint="eastAsia"/>
        </w:rPr>
        <w:t>VLAN</w:t>
      </w:r>
      <w:r w:rsidR="004E4C8A">
        <w:rPr>
          <w:rFonts w:hint="eastAsia"/>
        </w:rPr>
        <w:t>之间的路由</w:t>
      </w:r>
    </w:p>
    <w:p w:rsidR="00214E9A" w:rsidRDefault="00DC3EEB" w:rsidP="0079720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9DD3209" wp14:editId="58FBC83B">
            <wp:extent cx="5486400" cy="148780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9A" w:rsidRDefault="00214E9A" w:rsidP="0079720A">
      <w:pPr>
        <w:pStyle w:val="a0"/>
        <w:spacing w:before="120" w:after="120"/>
        <w:ind w:firstLine="480"/>
        <w:rPr>
          <w:rFonts w:hint="eastAsia"/>
        </w:rPr>
      </w:pPr>
    </w:p>
    <w:p w:rsidR="00B04158" w:rsidRDefault="00862117" w:rsidP="00B04158">
      <w:pPr>
        <w:pStyle w:val="a0"/>
        <w:spacing w:before="120" w:after="120"/>
        <w:ind w:firstLine="480"/>
      </w:pPr>
      <w:r>
        <w:rPr>
          <w:rFonts w:hint="eastAsia"/>
        </w:rPr>
        <w:t>⑥</w:t>
      </w:r>
      <w:r w:rsidR="00B04158">
        <w:rPr>
          <w:rFonts w:hint="eastAsia"/>
        </w:rPr>
        <w:t xml:space="preserve"> </w:t>
      </w:r>
      <w:r w:rsidR="00B04158">
        <w:rPr>
          <w:rFonts w:hint="eastAsia"/>
        </w:rPr>
        <w:t>配置主机</w:t>
      </w:r>
      <w:r w:rsidR="00B04158">
        <w:rPr>
          <w:rFonts w:hint="eastAsia"/>
        </w:rPr>
        <w:t>HOST</w:t>
      </w:r>
      <w:r w:rsidR="00B04158">
        <w:t xml:space="preserve"> </w:t>
      </w:r>
      <w:r w:rsidR="00B04158">
        <w:rPr>
          <w:rFonts w:hint="eastAsia"/>
        </w:rPr>
        <w:t>A</w:t>
      </w:r>
      <w:r w:rsidR="00B04158">
        <w:rPr>
          <w:rFonts w:hint="eastAsia"/>
        </w:rPr>
        <w:t>、</w:t>
      </w:r>
      <w:r w:rsidR="00B04158">
        <w:rPr>
          <w:rFonts w:hint="eastAsia"/>
        </w:rPr>
        <w:t>HOST</w:t>
      </w:r>
      <w:r w:rsidR="00B04158">
        <w:t xml:space="preserve"> B</w:t>
      </w:r>
      <w:r w:rsidR="00B04158">
        <w:rPr>
          <w:rFonts w:hint="eastAsia"/>
        </w:rPr>
        <w:t>、</w:t>
      </w:r>
      <w:r w:rsidR="00B04158">
        <w:t xml:space="preserve"> </w:t>
      </w:r>
      <w:r w:rsidR="00B04158">
        <w:rPr>
          <w:rFonts w:hint="eastAsia"/>
        </w:rPr>
        <w:t>HOST</w:t>
      </w:r>
      <w:r w:rsidR="00B04158">
        <w:t xml:space="preserve"> </w:t>
      </w:r>
      <w:r w:rsidR="00B04158">
        <w:rPr>
          <w:rFonts w:hint="eastAsia"/>
        </w:rPr>
        <w:t>C</w:t>
      </w:r>
      <w:r w:rsidR="00B04158">
        <w:rPr>
          <w:rFonts w:hint="eastAsia"/>
        </w:rPr>
        <w:t>、</w:t>
      </w:r>
      <w:r w:rsidR="00B04158">
        <w:rPr>
          <w:rFonts w:hint="eastAsia"/>
        </w:rPr>
        <w:t>HOST</w:t>
      </w:r>
      <w:r w:rsidR="00B04158">
        <w:t xml:space="preserve"> </w:t>
      </w:r>
      <w:r w:rsidR="00B04158">
        <w:rPr>
          <w:rFonts w:hint="eastAsia"/>
        </w:rPr>
        <w:t>D</w:t>
      </w:r>
    </w:p>
    <w:p w:rsidR="00214E9A" w:rsidRDefault="00B93401" w:rsidP="00B04158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D62E27F" wp14:editId="70F2AB47">
            <wp:extent cx="2743438" cy="2461473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1" w:rsidRDefault="00B93401" w:rsidP="00B04158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0CBA5AE" wp14:editId="10E7C070">
            <wp:extent cx="2743438" cy="2469094"/>
            <wp:effectExtent l="0" t="0" r="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BC" w:rsidRDefault="002A47BC" w:rsidP="00B04158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F5678C4" wp14:editId="52C738E6">
            <wp:extent cx="2766300" cy="2430991"/>
            <wp:effectExtent l="0" t="0" r="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BC" w:rsidRDefault="002A47BC" w:rsidP="00B04158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3441038" wp14:editId="1AA7DC1C">
            <wp:extent cx="2690093" cy="2377646"/>
            <wp:effectExtent l="0" t="0" r="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9A" w:rsidRDefault="00214E9A" w:rsidP="00B04158">
      <w:pPr>
        <w:pStyle w:val="a0"/>
        <w:spacing w:before="120" w:after="120"/>
        <w:ind w:firstLine="480"/>
        <w:rPr>
          <w:rFonts w:hint="eastAsia"/>
        </w:rPr>
      </w:pPr>
    </w:p>
    <w:p w:rsidR="00862117" w:rsidRDefault="00862117" w:rsidP="0079720A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⑦</w:t>
      </w:r>
      <w:r w:rsidR="00C72EBB">
        <w:rPr>
          <w:rFonts w:hint="eastAsia"/>
        </w:rPr>
        <w:t>验证连通性</w:t>
      </w:r>
    </w:p>
    <w:p w:rsidR="00D5422D" w:rsidRDefault="00C93CD8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CAF35F2" wp14:editId="35F66808">
            <wp:extent cx="5486400" cy="322707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2" w:rsidRDefault="00466332" w:rsidP="00892695">
      <w:pPr>
        <w:pStyle w:val="a0"/>
        <w:spacing w:before="120" w:after="120"/>
        <w:ind w:firstLine="480"/>
      </w:pPr>
      <w:r>
        <w:rPr>
          <w:rFonts w:hint="eastAsia"/>
        </w:rPr>
        <w:t>在</w:t>
      </w:r>
      <w:r>
        <w:rPr>
          <w:rFonts w:hint="eastAsia"/>
        </w:rPr>
        <w:t>HOST</w:t>
      </w:r>
      <w:r w:rsidR="004D4F56">
        <w:t xml:space="preserve"> 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172.16.20.1</w:t>
      </w:r>
    </w:p>
    <w:p w:rsidR="009354A1" w:rsidRDefault="009354A1" w:rsidP="00892695">
      <w:pPr>
        <w:pStyle w:val="a0"/>
        <w:spacing w:before="120" w:after="120"/>
        <w:ind w:firstLine="480"/>
        <w:rPr>
          <w:rFonts w:hint="eastAsia"/>
        </w:rPr>
      </w:pPr>
    </w:p>
    <w:p w:rsidR="00C93CD8" w:rsidRDefault="00C93CD8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92056A2" wp14:editId="2036CA9D">
            <wp:extent cx="5486400" cy="369760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F5" w:rsidRPr="0079720A" w:rsidRDefault="00442DF5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172.16.30.1</w:t>
      </w:r>
    </w:p>
    <w:p w:rsidR="004D7FF3" w:rsidRDefault="00BD6E0D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F79AF0A" wp14:editId="62AEF231">
            <wp:extent cx="5486400" cy="37153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0D" w:rsidRDefault="00BD6E0D" w:rsidP="00892695">
      <w:pPr>
        <w:pStyle w:val="a0"/>
        <w:spacing w:before="120" w:after="120"/>
        <w:ind w:firstLine="480"/>
      </w:pPr>
      <w:r>
        <w:rPr>
          <w:rFonts w:hint="eastAsia"/>
        </w:rPr>
        <w:t>在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验证</w:t>
      </w:r>
      <w:r w:rsidR="00A145BC">
        <w:rPr>
          <w:rFonts w:hint="eastAsia"/>
        </w:rPr>
        <w:t>不同</w:t>
      </w:r>
      <w:r w:rsidR="00A26FAC">
        <w:rPr>
          <w:rFonts w:hint="eastAsia"/>
        </w:rPr>
        <w:t>的</w:t>
      </w:r>
      <w:r>
        <w:rPr>
          <w:rFonts w:hint="eastAsia"/>
        </w:rPr>
        <w:t>VLAN</w:t>
      </w:r>
      <w:r>
        <w:rPr>
          <w:rFonts w:hint="eastAsia"/>
        </w:rPr>
        <w:t>连通性</w:t>
      </w:r>
    </w:p>
    <w:p w:rsidR="00840E6A" w:rsidRDefault="00840E6A" w:rsidP="00892695">
      <w:pPr>
        <w:pStyle w:val="a0"/>
        <w:spacing w:before="120" w:after="120"/>
        <w:ind w:firstLine="480"/>
        <w:rPr>
          <w:rFonts w:hint="eastAsia"/>
        </w:rPr>
      </w:pPr>
    </w:p>
    <w:p w:rsidR="00E727BE" w:rsidRDefault="00840E6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2D1A054" wp14:editId="68867E30">
            <wp:extent cx="5486400" cy="183642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6A" w:rsidRPr="00380983" w:rsidRDefault="00840E6A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rPr>
          <w:rFonts w:hint="eastAsia"/>
        </w:rPr>
        <w:t xml:space="preserve"> ping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验证不同交换机同一</w:t>
      </w:r>
      <w:r>
        <w:rPr>
          <w:rFonts w:hint="eastAsia"/>
        </w:rPr>
        <w:t>VLAN</w:t>
      </w:r>
      <w:r>
        <w:rPr>
          <w:rFonts w:hint="eastAsia"/>
        </w:rPr>
        <w:t>上的连通性</w:t>
      </w:r>
    </w:p>
    <w:permEnd w:id="2128109797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FD300D" w:rsidRDefault="00FD300D" w:rsidP="004F7E27">
      <w:pPr>
        <w:pStyle w:val="a0"/>
        <w:spacing w:before="120" w:after="120"/>
        <w:ind w:firstLine="480"/>
      </w:pPr>
      <w:permStart w:id="2064416035" w:edGrp="everyone"/>
      <w:r>
        <w:rPr>
          <w:rFonts w:hint="eastAsia"/>
        </w:rPr>
        <w:t>1.</w:t>
      </w:r>
      <w:r>
        <w:rPr>
          <w:rFonts w:hint="eastAsia"/>
        </w:rPr>
        <w:t>学习了配置路由器的基本流程，先配置端口，在动态或者静态配置路由表等</w:t>
      </w:r>
      <w:r w:rsidR="00332F99">
        <w:rPr>
          <w:rFonts w:hint="eastAsia"/>
        </w:rPr>
        <w:t>。</w:t>
      </w:r>
    </w:p>
    <w:p w:rsidR="00CD2331" w:rsidRDefault="00CD2331" w:rsidP="004F7E27">
      <w:pPr>
        <w:pStyle w:val="a0"/>
        <w:spacing w:before="120" w:after="120"/>
        <w:ind w:firstLine="480"/>
      </w:pPr>
      <w:r>
        <w:rPr>
          <w:rFonts w:hint="eastAsia"/>
        </w:rPr>
        <w:t>2.</w:t>
      </w:r>
      <w:r w:rsidR="00AD2C16">
        <w:rPr>
          <w:rFonts w:hint="eastAsia"/>
        </w:rPr>
        <w:t>学习了动态和静态配置的基本过程和特点与区别。</w:t>
      </w:r>
    </w:p>
    <w:p w:rsidR="0084399C" w:rsidRDefault="0084399C" w:rsidP="004F7E2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学习了端口号</w:t>
      </w:r>
      <w:r w:rsidR="0039531A">
        <w:rPr>
          <w:rFonts w:hint="eastAsia"/>
        </w:rPr>
        <w:t>，子网掩码</w:t>
      </w:r>
      <w:r>
        <w:rPr>
          <w:rFonts w:hint="eastAsia"/>
        </w:rPr>
        <w:t>等名词的含义</w:t>
      </w:r>
    </w:p>
    <w:p w:rsidR="00D4081B" w:rsidRPr="002C7B54" w:rsidRDefault="00F65D1E" w:rsidP="002C7B54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学习了</w:t>
      </w:r>
      <w:r>
        <w:rPr>
          <w:rFonts w:hint="eastAsia"/>
        </w:rPr>
        <w:t>VLAN</w:t>
      </w:r>
      <w:r>
        <w:rPr>
          <w:rFonts w:hint="eastAsia"/>
        </w:rPr>
        <w:t>的基本工作原理</w:t>
      </w:r>
      <w:r w:rsidR="00941EB1">
        <w:rPr>
          <w:rFonts w:hint="eastAsia"/>
        </w:rPr>
        <w:t>，基本配置方法</w:t>
      </w:r>
      <w:permEnd w:id="2064416035"/>
    </w:p>
    <w:sectPr w:rsidR="00D4081B" w:rsidRPr="002C7B54" w:rsidSect="00020260">
      <w:headerReference w:type="default" r:id="rId82"/>
      <w:footerReference w:type="default" r:id="rId83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C710F" w:rsidRDefault="004C710F" w:rsidP="007463A1">
      <w:r>
        <w:separator/>
      </w:r>
    </w:p>
  </w:endnote>
  <w:endnote w:type="continuationSeparator" w:id="0">
    <w:p w:rsidR="004C710F" w:rsidRDefault="004C710F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C710F" w:rsidRDefault="004C710F" w:rsidP="007463A1">
      <w:r>
        <w:separator/>
      </w:r>
    </w:p>
  </w:footnote>
  <w:footnote w:type="continuationSeparator" w:id="0">
    <w:p w:rsidR="004C710F" w:rsidRDefault="004C710F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C85"/>
    <w:rsid w:val="00002D51"/>
    <w:rsid w:val="00020260"/>
    <w:rsid w:val="000266E3"/>
    <w:rsid w:val="00036A90"/>
    <w:rsid w:val="00051174"/>
    <w:rsid w:val="0007094B"/>
    <w:rsid w:val="00077EEC"/>
    <w:rsid w:val="000802D3"/>
    <w:rsid w:val="000874CC"/>
    <w:rsid w:val="00090DCE"/>
    <w:rsid w:val="000913F2"/>
    <w:rsid w:val="00097805"/>
    <w:rsid w:val="000A6CAE"/>
    <w:rsid w:val="000C250A"/>
    <w:rsid w:val="000D130B"/>
    <w:rsid w:val="000E0AAF"/>
    <w:rsid w:val="00110B2B"/>
    <w:rsid w:val="0011621D"/>
    <w:rsid w:val="001350A5"/>
    <w:rsid w:val="0015094A"/>
    <w:rsid w:val="00161D5B"/>
    <w:rsid w:val="001A5A3B"/>
    <w:rsid w:val="001D23FA"/>
    <w:rsid w:val="002122E7"/>
    <w:rsid w:val="00214E9A"/>
    <w:rsid w:val="0024313F"/>
    <w:rsid w:val="00284F3B"/>
    <w:rsid w:val="002A3656"/>
    <w:rsid w:val="002A47BC"/>
    <w:rsid w:val="002B0846"/>
    <w:rsid w:val="002C7B54"/>
    <w:rsid w:val="002D0390"/>
    <w:rsid w:val="002F0143"/>
    <w:rsid w:val="00332F99"/>
    <w:rsid w:val="00361E53"/>
    <w:rsid w:val="00375F40"/>
    <w:rsid w:val="00380983"/>
    <w:rsid w:val="0039531A"/>
    <w:rsid w:val="003A63FF"/>
    <w:rsid w:val="003B3030"/>
    <w:rsid w:val="003B346E"/>
    <w:rsid w:val="003B60F0"/>
    <w:rsid w:val="003C52D4"/>
    <w:rsid w:val="003C6015"/>
    <w:rsid w:val="003C690B"/>
    <w:rsid w:val="003D6017"/>
    <w:rsid w:val="003F58E7"/>
    <w:rsid w:val="004001EB"/>
    <w:rsid w:val="00413B60"/>
    <w:rsid w:val="00442DF5"/>
    <w:rsid w:val="004518B4"/>
    <w:rsid w:val="00454347"/>
    <w:rsid w:val="00466332"/>
    <w:rsid w:val="00472C8B"/>
    <w:rsid w:val="00491B9C"/>
    <w:rsid w:val="00492E4A"/>
    <w:rsid w:val="004A1F98"/>
    <w:rsid w:val="004A5101"/>
    <w:rsid w:val="004B59C6"/>
    <w:rsid w:val="004C710F"/>
    <w:rsid w:val="004C7BEC"/>
    <w:rsid w:val="004D4F56"/>
    <w:rsid w:val="004D7FF3"/>
    <w:rsid w:val="004E4C8A"/>
    <w:rsid w:val="004E7C8E"/>
    <w:rsid w:val="004F7E27"/>
    <w:rsid w:val="00510257"/>
    <w:rsid w:val="00530299"/>
    <w:rsid w:val="00530500"/>
    <w:rsid w:val="005410AE"/>
    <w:rsid w:val="00542597"/>
    <w:rsid w:val="005702EE"/>
    <w:rsid w:val="005A5586"/>
    <w:rsid w:val="005D1AB1"/>
    <w:rsid w:val="005E1AC7"/>
    <w:rsid w:val="00600487"/>
    <w:rsid w:val="00603191"/>
    <w:rsid w:val="00634C5D"/>
    <w:rsid w:val="0064099E"/>
    <w:rsid w:val="006428BD"/>
    <w:rsid w:val="006463B1"/>
    <w:rsid w:val="006721F9"/>
    <w:rsid w:val="00672C85"/>
    <w:rsid w:val="00681CEB"/>
    <w:rsid w:val="006952F8"/>
    <w:rsid w:val="006D1520"/>
    <w:rsid w:val="00712FF2"/>
    <w:rsid w:val="007463A1"/>
    <w:rsid w:val="00782FB9"/>
    <w:rsid w:val="0079720A"/>
    <w:rsid w:val="007B3EDF"/>
    <w:rsid w:val="007C1C7B"/>
    <w:rsid w:val="007F76DD"/>
    <w:rsid w:val="008204D0"/>
    <w:rsid w:val="008302FA"/>
    <w:rsid w:val="00840E6A"/>
    <w:rsid w:val="008428E0"/>
    <w:rsid w:val="0084399C"/>
    <w:rsid w:val="00853D37"/>
    <w:rsid w:val="00862117"/>
    <w:rsid w:val="0087026E"/>
    <w:rsid w:val="00885AFF"/>
    <w:rsid w:val="00892676"/>
    <w:rsid w:val="00892695"/>
    <w:rsid w:val="008A17C1"/>
    <w:rsid w:val="008E3FA5"/>
    <w:rsid w:val="008F560D"/>
    <w:rsid w:val="00914BB1"/>
    <w:rsid w:val="00926D2F"/>
    <w:rsid w:val="00931DF9"/>
    <w:rsid w:val="009354A1"/>
    <w:rsid w:val="00941EB1"/>
    <w:rsid w:val="00952F4C"/>
    <w:rsid w:val="00957493"/>
    <w:rsid w:val="0097038D"/>
    <w:rsid w:val="009846FB"/>
    <w:rsid w:val="009976F7"/>
    <w:rsid w:val="009B35D5"/>
    <w:rsid w:val="009B5C11"/>
    <w:rsid w:val="009E6F3F"/>
    <w:rsid w:val="00A0297F"/>
    <w:rsid w:val="00A145BC"/>
    <w:rsid w:val="00A26FAC"/>
    <w:rsid w:val="00A451C6"/>
    <w:rsid w:val="00A60574"/>
    <w:rsid w:val="00A843F4"/>
    <w:rsid w:val="00A86437"/>
    <w:rsid w:val="00A94713"/>
    <w:rsid w:val="00AA7789"/>
    <w:rsid w:val="00AB7C7A"/>
    <w:rsid w:val="00AC1E74"/>
    <w:rsid w:val="00AD2C16"/>
    <w:rsid w:val="00AF1DBB"/>
    <w:rsid w:val="00B04158"/>
    <w:rsid w:val="00B14F28"/>
    <w:rsid w:val="00B377AF"/>
    <w:rsid w:val="00B6573F"/>
    <w:rsid w:val="00B71AB3"/>
    <w:rsid w:val="00B7724A"/>
    <w:rsid w:val="00B8361A"/>
    <w:rsid w:val="00B90179"/>
    <w:rsid w:val="00B93401"/>
    <w:rsid w:val="00BA112B"/>
    <w:rsid w:val="00BA71F0"/>
    <w:rsid w:val="00BD6E0D"/>
    <w:rsid w:val="00BE3434"/>
    <w:rsid w:val="00BE3936"/>
    <w:rsid w:val="00BE56AF"/>
    <w:rsid w:val="00C049ED"/>
    <w:rsid w:val="00C07A96"/>
    <w:rsid w:val="00C143EB"/>
    <w:rsid w:val="00C26095"/>
    <w:rsid w:val="00C34336"/>
    <w:rsid w:val="00C72EBB"/>
    <w:rsid w:val="00C93CD8"/>
    <w:rsid w:val="00CD2331"/>
    <w:rsid w:val="00CF1B10"/>
    <w:rsid w:val="00D17EC6"/>
    <w:rsid w:val="00D328C3"/>
    <w:rsid w:val="00D4081B"/>
    <w:rsid w:val="00D44FE3"/>
    <w:rsid w:val="00D452BA"/>
    <w:rsid w:val="00D5422D"/>
    <w:rsid w:val="00D5691D"/>
    <w:rsid w:val="00D825E7"/>
    <w:rsid w:val="00D93AA0"/>
    <w:rsid w:val="00DB1641"/>
    <w:rsid w:val="00DC3EEB"/>
    <w:rsid w:val="00DC75FE"/>
    <w:rsid w:val="00DF1561"/>
    <w:rsid w:val="00E17841"/>
    <w:rsid w:val="00E20DAC"/>
    <w:rsid w:val="00E215B9"/>
    <w:rsid w:val="00E441F5"/>
    <w:rsid w:val="00E6040C"/>
    <w:rsid w:val="00E727BE"/>
    <w:rsid w:val="00EB72BD"/>
    <w:rsid w:val="00EF60B8"/>
    <w:rsid w:val="00F0698A"/>
    <w:rsid w:val="00F145DC"/>
    <w:rsid w:val="00F42644"/>
    <w:rsid w:val="00F50FB3"/>
    <w:rsid w:val="00F65D1E"/>
    <w:rsid w:val="00F71BA2"/>
    <w:rsid w:val="00FB4EC0"/>
    <w:rsid w:val="00FB79AF"/>
    <w:rsid w:val="00FC7861"/>
    <w:rsid w:val="00FD300D"/>
    <w:rsid w:val="00FD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1485A"/>
  <w15:chartTrackingRefBased/>
  <w15:docId w15:val="{BCB589BC-8E44-4D75-BB84-128315F02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&#23398;&#20064;&#31508;&#35760;\&#36164;&#26009;\&#22823;&#20108;&#19979;\&#35745;&#31639;&#26426;&#32593;&#32476;\&#23454;&#39564;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B5FDA-CA9D-400E-A275-9B3963BD4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630</TotalTime>
  <Pages>24</Pages>
  <Words>216</Words>
  <Characters>1235</Characters>
  <Application>Microsoft Office Word</Application>
  <DocSecurity>8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18705996097</dc:creator>
  <cp:keywords/>
  <dc:description/>
  <cp:lastModifiedBy>林 正男</cp:lastModifiedBy>
  <cp:revision>162</cp:revision>
  <dcterms:created xsi:type="dcterms:W3CDTF">2020-04-08T02:18:00Z</dcterms:created>
  <dcterms:modified xsi:type="dcterms:W3CDTF">2020-04-08T12:52:00Z</dcterms:modified>
</cp:coreProperties>
</file>